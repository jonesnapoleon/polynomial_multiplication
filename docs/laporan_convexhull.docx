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DF9" w:rsidRPr="00DE67A6" w:rsidRDefault="00250DF9" w:rsidP="00B05A73">
      <w:pPr>
        <w:pStyle w:val="NormalWeb"/>
        <w:spacing w:before="0" w:beforeAutospacing="0" w:after="0" w:afterAutospacing="0" w:line="276" w:lineRule="auto"/>
        <w:jc w:val="center"/>
        <w:rPr>
          <w:lang w:val="en-US"/>
        </w:rPr>
      </w:pPr>
      <w:bookmarkStart w:id="0" w:name="_GoBack"/>
      <w:bookmarkEnd w:id="0"/>
      <w:r w:rsidRPr="00DE67A6">
        <w:rPr>
          <w:b/>
          <w:bCs/>
          <w:sz w:val="28"/>
          <w:szCs w:val="28"/>
        </w:rPr>
        <w:t xml:space="preserve">TUGAS </w:t>
      </w:r>
      <w:r w:rsidRPr="00DE67A6">
        <w:rPr>
          <w:b/>
          <w:bCs/>
          <w:sz w:val="28"/>
          <w:szCs w:val="28"/>
          <w:lang w:val="en-US"/>
        </w:rPr>
        <w:t>KECIL 1</w:t>
      </w:r>
    </w:p>
    <w:p w:rsidR="00250DF9" w:rsidRPr="00DE67A6" w:rsidRDefault="00250DF9" w:rsidP="00B05A73">
      <w:pPr>
        <w:pStyle w:val="NormalWeb"/>
        <w:spacing w:before="0" w:beforeAutospacing="0" w:after="0" w:afterAutospacing="0" w:line="276" w:lineRule="auto"/>
        <w:jc w:val="center"/>
        <w:rPr>
          <w:b/>
          <w:bCs/>
          <w:sz w:val="28"/>
          <w:szCs w:val="28"/>
          <w:lang w:val="en-US"/>
        </w:rPr>
      </w:pPr>
      <w:r w:rsidRPr="00DE67A6">
        <w:rPr>
          <w:b/>
          <w:bCs/>
          <w:sz w:val="28"/>
          <w:szCs w:val="28"/>
        </w:rPr>
        <w:t xml:space="preserve">IF2211 </w:t>
      </w:r>
      <w:r w:rsidRPr="00DE67A6">
        <w:rPr>
          <w:b/>
          <w:bCs/>
          <w:sz w:val="28"/>
          <w:szCs w:val="28"/>
          <w:lang w:val="en-US"/>
        </w:rPr>
        <w:t>STRATEGI ALGORITMA</w:t>
      </w:r>
    </w:p>
    <w:p w:rsidR="00222659" w:rsidRPr="00DE67A6" w:rsidRDefault="00222659" w:rsidP="00B05A73">
      <w:pPr>
        <w:pStyle w:val="NormalWeb"/>
        <w:spacing w:before="0" w:beforeAutospacing="0" w:after="0" w:afterAutospacing="0" w:line="276" w:lineRule="auto"/>
        <w:jc w:val="center"/>
        <w:rPr>
          <w:lang w:val="en-US"/>
        </w:rPr>
      </w:pPr>
    </w:p>
    <w:p w:rsidR="00250DF9" w:rsidRPr="00DE4B43" w:rsidRDefault="00250DF9" w:rsidP="00B05A73">
      <w:pPr>
        <w:pStyle w:val="NormalWeb"/>
        <w:spacing w:before="0" w:beforeAutospacing="0" w:after="0" w:afterAutospacing="0" w:line="276" w:lineRule="auto"/>
        <w:jc w:val="center"/>
        <w:rPr>
          <w:b/>
          <w:bCs/>
          <w:i/>
          <w:sz w:val="40"/>
          <w:szCs w:val="36"/>
          <w:lang w:val="en-US"/>
        </w:rPr>
      </w:pPr>
      <w:r w:rsidRPr="00DE4B43">
        <w:rPr>
          <w:b/>
          <w:bCs/>
          <w:i/>
          <w:sz w:val="40"/>
          <w:szCs w:val="36"/>
          <w:lang w:val="en-US"/>
        </w:rPr>
        <w:t>CONVEX HULL ALGORITHM</w:t>
      </w:r>
    </w:p>
    <w:p w:rsidR="00250DF9" w:rsidRPr="00DE4B43" w:rsidRDefault="00250DF9" w:rsidP="00B05A73">
      <w:pPr>
        <w:pStyle w:val="NormalWeb"/>
        <w:spacing w:before="0" w:beforeAutospacing="0" w:after="0" w:afterAutospacing="0" w:line="276" w:lineRule="auto"/>
        <w:jc w:val="center"/>
        <w:rPr>
          <w:i/>
          <w:sz w:val="28"/>
          <w:lang w:val="en-US"/>
        </w:rPr>
      </w:pPr>
      <w:r w:rsidRPr="00DE4B43">
        <w:rPr>
          <w:b/>
          <w:bCs/>
          <w:i/>
          <w:sz w:val="40"/>
          <w:szCs w:val="36"/>
          <w:lang w:val="en-US"/>
        </w:rPr>
        <w:t>BRUTE FORCE</w:t>
      </w:r>
    </w:p>
    <w:p w:rsidR="00414EF0" w:rsidRDefault="00414EF0" w:rsidP="00414EF0">
      <w:pPr>
        <w:spacing w:after="240" w:line="276" w:lineRule="auto"/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F230032" wp14:editId="5CCB6EC8">
            <wp:simplePos x="0" y="0"/>
            <wp:positionH relativeFrom="margin">
              <wp:posOffset>1706880</wp:posOffset>
            </wp:positionH>
            <wp:positionV relativeFrom="paragraph">
              <wp:posOffset>508000</wp:posOffset>
            </wp:positionV>
            <wp:extent cx="2118360" cy="2118360"/>
            <wp:effectExtent l="0" t="0" r="0" b="0"/>
            <wp:wrapTight wrapText="bothSides">
              <wp:wrapPolygon edited="0">
                <wp:start x="0" y="0"/>
                <wp:lineTo x="0" y="21367"/>
                <wp:lineTo x="21367" y="21367"/>
                <wp:lineTo x="21367" y="0"/>
                <wp:lineTo x="0" y="0"/>
              </wp:wrapPolygon>
            </wp:wrapTight>
            <wp:docPr id="29" name="Picture 29" descr="Image result for i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t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DF9" w:rsidRPr="00DE67A6">
        <w:rPr>
          <w:rFonts w:ascii="Times New Roman" w:hAnsi="Times New Roman" w:cs="Times New Roman"/>
          <w:color w:val="auto"/>
        </w:rPr>
        <w:br/>
      </w:r>
      <w:r w:rsidR="00250DF9" w:rsidRPr="00DE67A6">
        <w:rPr>
          <w:rFonts w:ascii="Times New Roman" w:hAnsi="Times New Roman" w:cs="Times New Roman"/>
          <w:color w:val="auto"/>
        </w:rPr>
        <w:br/>
      </w:r>
      <w:r w:rsidR="00250DF9" w:rsidRPr="00DE67A6">
        <w:rPr>
          <w:rFonts w:ascii="Times New Roman" w:hAnsi="Times New Roman" w:cs="Times New Roman"/>
          <w:color w:val="auto"/>
        </w:rPr>
        <w:br/>
      </w:r>
      <w:r w:rsidR="00250DF9" w:rsidRPr="00DE67A6">
        <w:rPr>
          <w:rFonts w:ascii="Times New Roman" w:hAnsi="Times New Roman" w:cs="Times New Roman"/>
          <w:color w:val="auto"/>
        </w:rPr>
        <w:br/>
      </w:r>
      <w:r w:rsidR="00250DF9" w:rsidRPr="00DE67A6">
        <w:rPr>
          <w:rFonts w:ascii="Times New Roman" w:hAnsi="Times New Roman" w:cs="Times New Roman"/>
          <w:color w:val="auto"/>
        </w:rPr>
        <w:br/>
      </w:r>
      <w:r w:rsidR="00250DF9" w:rsidRPr="00DE67A6">
        <w:rPr>
          <w:rFonts w:ascii="Times New Roman" w:hAnsi="Times New Roman" w:cs="Times New Roman"/>
          <w:color w:val="auto"/>
        </w:rPr>
        <w:br/>
      </w:r>
    </w:p>
    <w:p w:rsidR="00414EF0" w:rsidRDefault="00414EF0" w:rsidP="00414EF0">
      <w:pPr>
        <w:spacing w:after="240" w:line="276" w:lineRule="auto"/>
        <w:rPr>
          <w:rFonts w:ascii="Times New Roman" w:hAnsi="Times New Roman" w:cs="Times New Roman"/>
          <w:color w:val="auto"/>
          <w:sz w:val="24"/>
        </w:rPr>
      </w:pPr>
    </w:p>
    <w:p w:rsidR="00414EF0" w:rsidRDefault="00414EF0" w:rsidP="00414EF0">
      <w:pPr>
        <w:spacing w:after="240" w:line="276" w:lineRule="auto"/>
        <w:rPr>
          <w:rFonts w:ascii="Times New Roman" w:hAnsi="Times New Roman" w:cs="Times New Roman"/>
          <w:color w:val="auto"/>
          <w:sz w:val="24"/>
        </w:rPr>
      </w:pPr>
    </w:p>
    <w:p w:rsidR="00414EF0" w:rsidRDefault="00414EF0" w:rsidP="00414EF0">
      <w:pPr>
        <w:spacing w:after="240" w:line="276" w:lineRule="auto"/>
        <w:rPr>
          <w:rFonts w:ascii="Times New Roman" w:hAnsi="Times New Roman" w:cs="Times New Roman"/>
          <w:color w:val="auto"/>
          <w:sz w:val="24"/>
        </w:rPr>
      </w:pPr>
    </w:p>
    <w:p w:rsidR="00414EF0" w:rsidRDefault="00414EF0" w:rsidP="00414EF0">
      <w:pPr>
        <w:spacing w:after="240" w:line="276" w:lineRule="auto"/>
        <w:rPr>
          <w:rFonts w:ascii="Times New Roman" w:hAnsi="Times New Roman" w:cs="Times New Roman"/>
          <w:color w:val="auto"/>
          <w:sz w:val="24"/>
        </w:rPr>
      </w:pPr>
    </w:p>
    <w:p w:rsidR="00414EF0" w:rsidRDefault="00414EF0" w:rsidP="00414EF0">
      <w:pPr>
        <w:spacing w:after="240" w:line="276" w:lineRule="auto"/>
        <w:rPr>
          <w:rFonts w:ascii="Times New Roman" w:hAnsi="Times New Roman" w:cs="Times New Roman"/>
          <w:color w:val="auto"/>
          <w:sz w:val="24"/>
        </w:rPr>
      </w:pPr>
    </w:p>
    <w:p w:rsidR="00510389" w:rsidRDefault="00510389" w:rsidP="00414EF0">
      <w:pPr>
        <w:spacing w:after="240" w:line="276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250DF9" w:rsidRPr="00DE4B43" w:rsidRDefault="00697AE8" w:rsidP="00414EF0">
      <w:pPr>
        <w:spacing w:after="240" w:line="276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proofErr w:type="spellStart"/>
      <w:r w:rsidRPr="00DE4B43">
        <w:rPr>
          <w:rFonts w:ascii="Times New Roman" w:hAnsi="Times New Roman" w:cs="Times New Roman"/>
          <w:b/>
          <w:color w:val="auto"/>
          <w:sz w:val="28"/>
        </w:rPr>
        <w:t>Disusun</w:t>
      </w:r>
      <w:proofErr w:type="spellEnd"/>
      <w:r w:rsidRPr="00DE4B4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DE4B43">
        <w:rPr>
          <w:rFonts w:ascii="Times New Roman" w:hAnsi="Times New Roman" w:cs="Times New Roman"/>
          <w:b/>
          <w:color w:val="auto"/>
          <w:sz w:val="28"/>
        </w:rPr>
        <w:t>oleh</w:t>
      </w:r>
      <w:proofErr w:type="spellEnd"/>
      <w:r w:rsidRPr="00DE4B43">
        <w:rPr>
          <w:rFonts w:ascii="Times New Roman" w:hAnsi="Times New Roman" w:cs="Times New Roman"/>
          <w:b/>
          <w:color w:val="auto"/>
          <w:sz w:val="28"/>
        </w:rPr>
        <w:t>:</w:t>
      </w:r>
    </w:p>
    <w:p w:rsidR="002C3CE7" w:rsidRPr="00DE4B43" w:rsidRDefault="002C3CE7" w:rsidP="00B05A73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b/>
          <w:sz w:val="28"/>
        </w:rPr>
      </w:pPr>
      <w:r w:rsidRPr="00DE4B43">
        <w:rPr>
          <w:b/>
          <w:sz w:val="28"/>
        </w:rPr>
        <w:t>Jones Napoleon</w:t>
      </w:r>
    </w:p>
    <w:p w:rsidR="00250DF9" w:rsidRPr="00DE4B43" w:rsidRDefault="00250DF9" w:rsidP="00B05A73">
      <w:pPr>
        <w:pStyle w:val="NormalWeb"/>
        <w:spacing w:before="0" w:beforeAutospacing="0" w:after="0" w:afterAutospacing="0" w:line="276" w:lineRule="auto"/>
        <w:jc w:val="center"/>
        <w:textAlignment w:val="baseline"/>
        <w:rPr>
          <w:b/>
          <w:sz w:val="28"/>
        </w:rPr>
      </w:pPr>
      <w:r w:rsidRPr="00DE4B43">
        <w:rPr>
          <w:b/>
          <w:sz w:val="28"/>
        </w:rPr>
        <w:t>13518086</w:t>
      </w:r>
    </w:p>
    <w:p w:rsidR="006C4140" w:rsidRDefault="006C4140" w:rsidP="00B05A73">
      <w:pPr>
        <w:pStyle w:val="NormalWeb"/>
        <w:spacing w:before="200" w:beforeAutospacing="0" w:after="0" w:afterAutospacing="0" w:line="276" w:lineRule="auto"/>
        <w:jc w:val="center"/>
        <w:rPr>
          <w:sz w:val="28"/>
        </w:rPr>
      </w:pPr>
    </w:p>
    <w:p w:rsidR="000D2741" w:rsidRPr="00DE4B43" w:rsidRDefault="000D2741" w:rsidP="00B05A73">
      <w:pPr>
        <w:pStyle w:val="NormalWeb"/>
        <w:spacing w:before="200" w:beforeAutospacing="0" w:after="0" w:afterAutospacing="0" w:line="276" w:lineRule="auto"/>
        <w:jc w:val="center"/>
        <w:rPr>
          <w:sz w:val="28"/>
        </w:rPr>
      </w:pPr>
    </w:p>
    <w:p w:rsidR="00250DF9" w:rsidRPr="00DE4B43" w:rsidRDefault="00250DF9" w:rsidP="00B05A73">
      <w:pPr>
        <w:pStyle w:val="NormalWeb"/>
        <w:spacing w:before="0" w:beforeAutospacing="0" w:after="0" w:afterAutospacing="0" w:line="276" w:lineRule="auto"/>
        <w:jc w:val="center"/>
        <w:rPr>
          <w:b/>
          <w:sz w:val="28"/>
          <w:lang w:val="en-US"/>
        </w:rPr>
      </w:pPr>
      <w:r w:rsidRPr="00DE4B43">
        <w:rPr>
          <w:b/>
          <w:sz w:val="28"/>
        </w:rPr>
        <w:t xml:space="preserve">Mata Kuliah </w:t>
      </w:r>
      <w:proofErr w:type="spellStart"/>
      <w:r w:rsidR="00824485" w:rsidRPr="00DE4B43">
        <w:rPr>
          <w:b/>
          <w:sz w:val="28"/>
          <w:lang w:val="en-US"/>
        </w:rPr>
        <w:t>Strategi</w:t>
      </w:r>
      <w:proofErr w:type="spellEnd"/>
      <w:r w:rsidR="00824485" w:rsidRPr="00DE4B43">
        <w:rPr>
          <w:b/>
          <w:sz w:val="28"/>
          <w:lang w:val="en-US"/>
        </w:rPr>
        <w:t xml:space="preserve"> </w:t>
      </w:r>
      <w:proofErr w:type="spellStart"/>
      <w:r w:rsidR="00824485" w:rsidRPr="00DE4B43">
        <w:rPr>
          <w:b/>
          <w:sz w:val="28"/>
          <w:lang w:val="en-US"/>
        </w:rPr>
        <w:t>Algoritma</w:t>
      </w:r>
      <w:proofErr w:type="spellEnd"/>
    </w:p>
    <w:p w:rsidR="00250DF9" w:rsidRPr="00DE4B43" w:rsidRDefault="00F9638F" w:rsidP="00B05A73">
      <w:pPr>
        <w:pStyle w:val="NormalWeb"/>
        <w:spacing w:before="0" w:beforeAutospacing="0" w:after="0" w:afterAutospacing="0" w:line="276" w:lineRule="auto"/>
        <w:jc w:val="center"/>
        <w:rPr>
          <w:b/>
          <w:sz w:val="28"/>
        </w:rPr>
      </w:pPr>
      <w:r w:rsidRPr="00DE4B43">
        <w:rPr>
          <w:b/>
          <w:sz w:val="28"/>
          <w:lang w:val="en-US"/>
        </w:rPr>
        <w:t xml:space="preserve">Semester 2 </w:t>
      </w:r>
      <w:r w:rsidR="00250DF9" w:rsidRPr="00DE4B43">
        <w:rPr>
          <w:b/>
          <w:sz w:val="28"/>
        </w:rPr>
        <w:t>Tahun Ajaran 2019/2020</w:t>
      </w:r>
    </w:p>
    <w:p w:rsidR="00250DF9" w:rsidRPr="00DE67A6" w:rsidRDefault="00250DF9" w:rsidP="00B05A73">
      <w:pPr>
        <w:spacing w:after="240" w:line="276" w:lineRule="auto"/>
        <w:rPr>
          <w:rFonts w:ascii="Times New Roman" w:hAnsi="Times New Roman" w:cs="Times New Roman"/>
          <w:b/>
          <w:color w:val="auto"/>
        </w:rPr>
      </w:pPr>
    </w:p>
    <w:p w:rsidR="00250DF9" w:rsidRPr="00DE4B43" w:rsidRDefault="00250DF9" w:rsidP="00B05A73">
      <w:pPr>
        <w:pStyle w:val="NormalWeb"/>
        <w:spacing w:before="0" w:beforeAutospacing="0" w:after="0" w:afterAutospacing="0" w:line="276" w:lineRule="auto"/>
        <w:jc w:val="center"/>
        <w:rPr>
          <w:b/>
          <w:sz w:val="20"/>
        </w:rPr>
      </w:pPr>
      <w:r w:rsidRPr="00DE4B43">
        <w:rPr>
          <w:b/>
          <w:bCs/>
          <w:sz w:val="28"/>
          <w:szCs w:val="34"/>
        </w:rPr>
        <w:t>Prodi Teknik Informatika</w:t>
      </w:r>
    </w:p>
    <w:p w:rsidR="00250DF9" w:rsidRPr="00DE4B43" w:rsidRDefault="00250DF9" w:rsidP="00B05A73">
      <w:pPr>
        <w:pStyle w:val="NormalWeb"/>
        <w:spacing w:before="0" w:beforeAutospacing="0" w:after="0" w:afterAutospacing="0" w:line="276" w:lineRule="auto"/>
        <w:jc w:val="center"/>
        <w:rPr>
          <w:b/>
          <w:sz w:val="20"/>
        </w:rPr>
      </w:pPr>
      <w:r w:rsidRPr="00DE4B43">
        <w:rPr>
          <w:b/>
          <w:bCs/>
          <w:sz w:val="28"/>
          <w:szCs w:val="34"/>
        </w:rPr>
        <w:t>Sekolah Teknik Elektro dan Informatika</w:t>
      </w:r>
    </w:p>
    <w:p w:rsidR="006C4140" w:rsidRPr="00DE67A6" w:rsidRDefault="001B3E96" w:rsidP="004766A4">
      <w:pPr>
        <w:pStyle w:val="NormalWeb"/>
        <w:spacing w:before="0" w:beforeAutospacing="0" w:after="0" w:afterAutospacing="0" w:line="276" w:lineRule="auto"/>
        <w:jc w:val="center"/>
        <w:rPr>
          <w:b/>
        </w:rPr>
      </w:pPr>
      <w:r>
        <w:rPr>
          <w:b/>
          <w:bCs/>
          <w:sz w:val="28"/>
          <w:szCs w:val="34"/>
        </w:rPr>
        <w:t>Institut Teknologi Bandung 20</w:t>
      </w:r>
      <w:r>
        <w:rPr>
          <w:b/>
          <w:bCs/>
          <w:sz w:val="28"/>
          <w:szCs w:val="34"/>
          <w:lang w:val="en-US"/>
        </w:rPr>
        <w:t>20</w:t>
      </w:r>
      <w:r w:rsidR="006C4140" w:rsidRPr="00DE67A6">
        <w:rPr>
          <w:b/>
          <w:bCs/>
          <w:sz w:val="32"/>
          <w:szCs w:val="32"/>
        </w:rPr>
        <w:br w:type="page"/>
      </w:r>
    </w:p>
    <w:p w:rsidR="00250DF9" w:rsidRPr="00DE67A6" w:rsidRDefault="00250DF9" w:rsidP="00B05A73">
      <w:pPr>
        <w:pStyle w:val="NormalWeb"/>
        <w:spacing w:before="0" w:beforeAutospacing="0" w:after="200" w:afterAutospacing="0" w:line="276" w:lineRule="auto"/>
        <w:jc w:val="center"/>
      </w:pPr>
      <w:r w:rsidRPr="00DE67A6">
        <w:rPr>
          <w:b/>
          <w:bCs/>
          <w:sz w:val="32"/>
          <w:szCs w:val="32"/>
        </w:rPr>
        <w:lastRenderedPageBreak/>
        <w:t>DAFTAR ISI</w:t>
      </w:r>
    </w:p>
    <w:p w:rsidR="00250DF9" w:rsidRPr="00DE67A6" w:rsidRDefault="00250DF9" w:rsidP="00B05A73">
      <w:pPr>
        <w:pStyle w:val="NormalWeb"/>
        <w:spacing w:before="200" w:beforeAutospacing="0" w:after="80" w:afterAutospacing="0" w:line="276" w:lineRule="auto"/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703743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5A37" w:rsidRPr="00DE67A6" w:rsidRDefault="009F2B8C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DE67A6">
            <w:rPr>
              <w:rFonts w:ascii="Times New Roman" w:hAnsi="Times New Roman" w:cs="Times New Roman"/>
              <w:color w:val="auto"/>
            </w:rPr>
            <w:t>DAFTAR ISI</w:t>
          </w:r>
        </w:p>
        <w:p w:rsidR="00CD3C7F" w:rsidRPr="00DE67A6" w:rsidRDefault="00CD3C7F">
          <w:pPr>
            <w:pStyle w:val="TOC1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r w:rsidRPr="00433122">
            <w:rPr>
              <w:rFonts w:ascii="Times New Roman" w:hAnsi="Times New Roman" w:cs="Times New Roman"/>
              <w:color w:val="auto"/>
            </w:rPr>
            <w:t>1</w:t>
          </w:r>
          <w:r w:rsidRPr="00DE67A6">
            <w:rPr>
              <w:rFonts w:ascii="Times New Roman" w:hAnsi="Times New Roman" w:cs="Times New Roman"/>
              <w:color w:val="auto"/>
            </w:rPr>
            <w:t xml:space="preserve">. </w:t>
          </w:r>
          <w:r w:rsidR="00B05A37" w:rsidRPr="00DE67A6">
            <w:rPr>
              <w:rFonts w:ascii="Times New Roman" w:hAnsi="Times New Roman" w:cs="Times New Roman"/>
              <w:color w:val="auto"/>
            </w:rPr>
            <w:fldChar w:fldCharType="begin"/>
          </w:r>
          <w:r w:rsidR="00B05A37" w:rsidRPr="00DE67A6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B05A37" w:rsidRPr="00DE67A6">
            <w:rPr>
              <w:rFonts w:ascii="Times New Roman" w:hAnsi="Times New Roman" w:cs="Times New Roman"/>
              <w:color w:val="auto"/>
            </w:rPr>
            <w:fldChar w:fldCharType="separate"/>
          </w:r>
          <w:hyperlink w:anchor="_Toc30549302" w:history="1">
            <w:r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CONVEX HULL DAN ALGORITMA BRUTE FORCE</w:t>
            </w:r>
            <w:r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_Toc30549302 \h </w:instrText>
            </w:r>
            <w:r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2</w:t>
            </w:r>
            <w:r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03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1.1. 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i/>
                <w:noProof/>
                <w:color w:val="auto"/>
              </w:rPr>
              <w:t>O</w:t>
            </w:r>
            <w:r w:rsidR="00423BDF" w:rsidRPr="00DE67A6">
              <w:rPr>
                <w:rStyle w:val="Hyperlink"/>
                <w:rFonts w:ascii="Times New Roman" w:hAnsi="Times New Roman" w:cs="Times New Roman"/>
                <w:b/>
                <w:i/>
                <w:noProof/>
                <w:color w:val="auto"/>
              </w:rPr>
              <w:t>VERVIEW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_Toc30549303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2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04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1.2.</w:t>
            </w:r>
            <w:r w:rsidR="00423BD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 STRUKTUR DATA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_Toc30549304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2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05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1.3.</w:t>
            </w:r>
            <w:r w:rsidR="00423BD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 ALGORITMA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_Toc30549305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2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1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06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2. IMPLEMENTASI KODE PROGRAM DALAM BAHASA C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_Toc30549306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4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07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2.1. HEADER 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i/>
                <w:noProof/>
                <w:color w:val="auto"/>
              </w:rPr>
              <w:t>POINT.H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_Toc30549307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4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08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2.2. HEADER 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i/>
                <w:noProof/>
                <w:color w:val="auto"/>
              </w:rPr>
              <w:t>ARRAY.H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_Toc30549308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4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09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2.3. 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i/>
                <w:noProof/>
                <w:color w:val="auto"/>
              </w:rPr>
              <w:t>MAIN PROGRAM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_Toc30549309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6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1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11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3. 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i/>
                <w:noProof/>
                <w:color w:val="auto"/>
              </w:rPr>
              <w:t>SCREENSHOT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 HASIL PROGRAM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_Toc30549311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7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12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3.1. INPUT BERJUMLAH 5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_Toc30549312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7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13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3.2. INPUT BERJUMLAH 10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_Toc30549313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8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14" w:history="1">
            <w:r w:rsidR="007A0287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3.3</w:t>
            </w:r>
            <w:r w:rsidR="004576F0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.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 INPUT BERJUMLAH 20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_Toc30549314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8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1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16" w:history="1">
            <w:r w:rsidR="0041077B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4. L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AIN-LAIN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_Toc30549316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9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17" w:history="1">
            <w:r w:rsidR="001646A6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4.1. PEN</w:t>
            </w:r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ILAIAN INDIVIDU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_Toc30549317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9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CD3C7F" w:rsidRPr="00DE67A6" w:rsidRDefault="00B83A0B">
          <w:pPr>
            <w:pStyle w:val="TOC2"/>
            <w:tabs>
              <w:tab w:val="right" w:leader="dot" w:pos="8630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30549318" w:history="1">
            <w:r w:rsidR="00CD3C7F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 xml:space="preserve">4.2. SPESIFIKASI </w:t>
            </w:r>
            <w:r w:rsidR="001646A6" w:rsidRPr="00DE67A6">
              <w:rPr>
                <w:rStyle w:val="Hyperlink"/>
                <w:rFonts w:ascii="Times New Roman" w:hAnsi="Times New Roman" w:cs="Times New Roman"/>
                <w:b/>
                <w:noProof/>
                <w:color w:val="auto"/>
              </w:rPr>
              <w:t>PERANGKAT KERAS YANG DIGUNAKAN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tab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begin"/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instrText xml:space="preserve"> PAGEREF _Toc30549318 \h </w:instrTex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separate"/>
            </w:r>
            <w:r w:rsidR="00877014">
              <w:rPr>
                <w:rFonts w:ascii="Times New Roman" w:hAnsi="Times New Roman" w:cs="Times New Roman"/>
                <w:noProof/>
                <w:webHidden/>
                <w:color w:val="auto"/>
              </w:rPr>
              <w:t>9</w:t>
            </w:r>
            <w:r w:rsidR="00CD3C7F" w:rsidRPr="00DE67A6">
              <w:rPr>
                <w:rFonts w:ascii="Times New Roman" w:hAnsi="Times New Roman" w:cs="Times New Roman"/>
                <w:noProof/>
                <w:webHidden/>
                <w:color w:val="auto"/>
              </w:rPr>
              <w:fldChar w:fldCharType="end"/>
            </w:r>
          </w:hyperlink>
        </w:p>
        <w:p w:rsidR="00B05A37" w:rsidRPr="00DE67A6" w:rsidRDefault="00B05A37">
          <w:pPr>
            <w:rPr>
              <w:rFonts w:ascii="Times New Roman" w:hAnsi="Times New Roman" w:cs="Times New Roman"/>
              <w:color w:val="auto"/>
            </w:rPr>
          </w:pPr>
          <w:r w:rsidRPr="00DE67A6">
            <w:rPr>
              <w:rFonts w:ascii="Times New Roman" w:hAnsi="Times New Roman" w:cs="Times New Roman"/>
              <w:b/>
              <w:bCs/>
              <w:noProof/>
              <w:color w:val="auto"/>
            </w:rPr>
            <w:fldChar w:fldCharType="end"/>
          </w:r>
        </w:p>
      </w:sdtContent>
    </w:sdt>
    <w:p w:rsidR="00B05A37" w:rsidRPr="00DE67A6" w:rsidRDefault="00B05A37">
      <w:pPr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</w:pPr>
      <w:r w:rsidRPr="00DE67A6"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  <w:br w:type="page"/>
      </w:r>
    </w:p>
    <w:p w:rsidR="009A06C5" w:rsidRPr="00DE67A6" w:rsidRDefault="009A06C5" w:rsidP="00B05A37">
      <w:pPr>
        <w:spacing w:line="276" w:lineRule="auto"/>
        <w:jc w:val="center"/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</w:pPr>
      <w:r w:rsidRPr="00DE67A6"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  <w:lastRenderedPageBreak/>
        <w:t>BAB I</w:t>
      </w:r>
    </w:p>
    <w:p w:rsidR="009A06C5" w:rsidRPr="00DE67A6" w:rsidRDefault="00A90F92" w:rsidP="00824DF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0549302"/>
      <w:r w:rsidRPr="00DE67A6">
        <w:rPr>
          <w:rFonts w:ascii="Times New Roman" w:hAnsi="Times New Roman" w:cs="Times New Roman"/>
          <w:b/>
          <w:color w:val="auto"/>
          <w:sz w:val="28"/>
          <w:szCs w:val="28"/>
        </w:rPr>
        <w:t xml:space="preserve">CONVEX HULL DAN </w:t>
      </w:r>
      <w:r w:rsidR="009A06C5" w:rsidRPr="00DE67A6">
        <w:rPr>
          <w:rFonts w:ascii="Times New Roman" w:hAnsi="Times New Roman" w:cs="Times New Roman"/>
          <w:b/>
          <w:color w:val="auto"/>
          <w:sz w:val="28"/>
          <w:szCs w:val="28"/>
        </w:rPr>
        <w:t>ALGORITMA BRUTE FORCE</w:t>
      </w:r>
      <w:bookmarkEnd w:id="1"/>
    </w:p>
    <w:p w:rsidR="00F6455D" w:rsidRPr="00DE67A6" w:rsidRDefault="00F6455D" w:rsidP="0071109F">
      <w:pPr>
        <w:pStyle w:val="Heading2"/>
        <w:spacing w:before="0"/>
        <w:ind w:firstLine="360"/>
        <w:rPr>
          <w:rFonts w:ascii="Times New Roman" w:hAnsi="Times New Roman" w:cs="Times New Roman"/>
          <w:b/>
          <w:color w:val="auto"/>
        </w:rPr>
      </w:pPr>
    </w:p>
    <w:p w:rsidR="009A06C5" w:rsidRPr="00DE67A6" w:rsidRDefault="002A4E0A" w:rsidP="0071109F">
      <w:pPr>
        <w:pStyle w:val="Heading2"/>
        <w:spacing w:before="0"/>
        <w:ind w:firstLine="360"/>
        <w:rPr>
          <w:rFonts w:ascii="Times New Roman" w:hAnsi="Times New Roman" w:cs="Times New Roman"/>
          <w:b/>
          <w:color w:val="auto"/>
        </w:rPr>
      </w:pPr>
      <w:bookmarkStart w:id="2" w:name="_Toc30549303"/>
      <w:r w:rsidRPr="00DE67A6">
        <w:rPr>
          <w:rFonts w:ascii="Times New Roman" w:hAnsi="Times New Roman" w:cs="Times New Roman"/>
          <w:b/>
          <w:color w:val="auto"/>
        </w:rPr>
        <w:t>1</w:t>
      </w:r>
      <w:r w:rsidR="009A06C5" w:rsidRPr="00DE67A6">
        <w:rPr>
          <w:rFonts w:ascii="Times New Roman" w:hAnsi="Times New Roman" w:cs="Times New Roman"/>
          <w:b/>
          <w:color w:val="auto"/>
        </w:rPr>
        <w:t>.1.</w:t>
      </w:r>
      <w:r w:rsidR="00777CDA" w:rsidRPr="00DE67A6">
        <w:rPr>
          <w:rFonts w:ascii="Times New Roman" w:hAnsi="Times New Roman" w:cs="Times New Roman"/>
          <w:b/>
          <w:color w:val="auto"/>
        </w:rPr>
        <w:t xml:space="preserve"> </w:t>
      </w:r>
      <w:r w:rsidR="00192424" w:rsidRPr="00DE67A6">
        <w:rPr>
          <w:rFonts w:ascii="Times New Roman" w:hAnsi="Times New Roman" w:cs="Times New Roman"/>
          <w:b/>
          <w:i/>
          <w:color w:val="auto"/>
        </w:rPr>
        <w:t>Overview</w:t>
      </w:r>
      <w:bookmarkEnd w:id="2"/>
    </w:p>
    <w:p w:rsidR="00193393" w:rsidRPr="00DE67A6" w:rsidRDefault="00193393" w:rsidP="00F74B5F">
      <w:pPr>
        <w:pStyle w:val="ListBullet"/>
        <w:numPr>
          <w:ilvl w:val="0"/>
          <w:numId w:val="0"/>
        </w:numPr>
        <w:tabs>
          <w:tab w:val="left" w:pos="4070"/>
        </w:tabs>
        <w:spacing w:line="276" w:lineRule="auto"/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r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Convex Hull</w:t>
      </w: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merupakan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himpunan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B10B16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convex</w:t>
      </w:r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terkecil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mengandung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atau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mengenkapsulasi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himpunan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ada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biasanya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merupakan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titik-titik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berada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pada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“</w:t>
      </w:r>
      <w:proofErr w:type="spellStart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lapisan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terluar</w:t>
      </w:r>
      <w:proofErr w:type="spellEnd"/>
      <w:r w:rsidR="003037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”</w:t>
      </w:r>
      <w:r w:rsidR="007E79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E79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himpunan</w:t>
      </w:r>
      <w:proofErr w:type="spellEnd"/>
      <w:r w:rsidR="007E79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E79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7E79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E79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B10B1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C7247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Pada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program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ini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antar</w:t>
      </w:r>
      <w:r w:rsidR="003D611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-</w:t>
      </w:r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diasumsi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dihubungkan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E7CD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hanya</w:t>
      </w:r>
      <w:proofErr w:type="spellEnd"/>
      <w:r w:rsidR="007E7CD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garis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lurus</w:t>
      </w:r>
      <w:proofErr w:type="spellEnd"/>
      <w:r w:rsidR="0030250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</w:p>
    <w:p w:rsidR="009A06C5" w:rsidRPr="00DE67A6" w:rsidRDefault="003B7DFC" w:rsidP="00F74B5F">
      <w:pPr>
        <w:pStyle w:val="ListBullet"/>
        <w:numPr>
          <w:ilvl w:val="0"/>
          <w:numId w:val="0"/>
        </w:numPr>
        <w:spacing w:line="276" w:lineRule="auto"/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Secara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dasar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program </w:t>
      </w:r>
      <w:proofErr w:type="spellStart"/>
      <w:r w:rsidR="005C7CA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menerima</w:t>
      </w:r>
      <w:proofErr w:type="spellEnd"/>
      <w:r w:rsidR="005C7CA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0B2B2C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input</w:t>
      </w:r>
      <w:r w:rsidR="000B2B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B2B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berupa</w:t>
      </w:r>
      <w:proofErr w:type="spellEnd"/>
      <w:r w:rsidR="000B2B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B2B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jumlah</w:t>
      </w:r>
      <w:proofErr w:type="spellEnd"/>
      <w:r w:rsidR="000B2B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B2B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(</w:t>
      </w:r>
      <w:proofErr w:type="spellStart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anggap</w:t>
      </w:r>
      <w:proofErr w:type="spellEnd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192424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N </w:t>
      </w:r>
      <w:proofErr w:type="spellStart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buah</w:t>
      </w:r>
      <w:proofErr w:type="spellEnd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)</w:t>
      </w:r>
      <w:r w:rsidR="000B2B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5E430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kemudian</w:t>
      </w:r>
      <w:proofErr w:type="spellEnd"/>
      <w:r w:rsidR="005E430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menggenerasikan</w:t>
      </w:r>
      <w:proofErr w:type="spellEnd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titik-titik</w:t>
      </w:r>
      <w:proofErr w:type="spellEnd"/>
      <w:r w:rsidR="0019242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A07F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sebanyak</w:t>
      </w:r>
      <w:proofErr w:type="spellEnd"/>
      <w:r w:rsidR="003A07F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3A07F7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N </w:t>
      </w:r>
      <w:r w:rsidR="003A07F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kali.</w:t>
      </w:r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Setelah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itu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program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memproses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benar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tidaknya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masing-masing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kombinasi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dua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E2656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(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satu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garis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) 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merupakan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sesuai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624D6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624D6A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Convex Hull</w:t>
      </w:r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. Kumpulan </w:t>
      </w:r>
      <w:proofErr w:type="spellStart"/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titik-titik</w:t>
      </w:r>
      <w:proofErr w:type="spellEnd"/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sesuai</w:t>
      </w:r>
      <w:proofErr w:type="spellEnd"/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E497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kemudian</w:t>
      </w:r>
      <w:proofErr w:type="spellEnd"/>
      <w:r w:rsidR="00DE497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83AB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dikembalika</w:t>
      </w:r>
      <w:r w:rsidR="00414B6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</w:t>
      </w:r>
      <w:proofErr w:type="spellEnd"/>
      <w:r w:rsidR="00C016A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</w:p>
    <w:p w:rsidR="00192424" w:rsidRPr="00DE67A6" w:rsidRDefault="002A4E0A" w:rsidP="00BD6D01">
      <w:pPr>
        <w:pStyle w:val="Heading2"/>
        <w:ind w:firstLine="360"/>
        <w:rPr>
          <w:rFonts w:ascii="Times New Roman" w:hAnsi="Times New Roman" w:cs="Times New Roman"/>
          <w:b/>
          <w:color w:val="auto"/>
        </w:rPr>
      </w:pPr>
      <w:bookmarkStart w:id="3" w:name="_Toc30549304"/>
      <w:r w:rsidRPr="00DE67A6">
        <w:rPr>
          <w:rFonts w:ascii="Times New Roman" w:hAnsi="Times New Roman" w:cs="Times New Roman"/>
          <w:b/>
          <w:color w:val="auto"/>
        </w:rPr>
        <w:t>1</w:t>
      </w:r>
      <w:r w:rsidR="00192424" w:rsidRPr="00DE67A6">
        <w:rPr>
          <w:rFonts w:ascii="Times New Roman" w:hAnsi="Times New Roman" w:cs="Times New Roman"/>
          <w:b/>
          <w:color w:val="auto"/>
        </w:rPr>
        <w:t xml:space="preserve">.2. </w:t>
      </w:r>
      <w:r w:rsidR="00BD6D01" w:rsidRPr="00DE67A6">
        <w:rPr>
          <w:rFonts w:ascii="Times New Roman" w:hAnsi="Times New Roman" w:cs="Times New Roman"/>
          <w:b/>
          <w:color w:val="auto"/>
        </w:rPr>
        <w:t>Struktur data</w:t>
      </w:r>
      <w:bookmarkEnd w:id="3"/>
    </w:p>
    <w:p w:rsidR="00E82AB5" w:rsidRPr="00DE67A6" w:rsidRDefault="00295379" w:rsidP="00F74B5F">
      <w:pPr>
        <w:pStyle w:val="ListBullet"/>
        <w:numPr>
          <w:ilvl w:val="0"/>
          <w:numId w:val="0"/>
        </w:numPr>
        <w:spacing w:line="276" w:lineRule="auto"/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Secara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intuitif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program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membutuhkan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model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berupa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point </w:t>
      </w: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(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) yang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mempunyai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struktur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data </w:t>
      </w:r>
      <w:proofErr w:type="spellStart"/>
      <w:r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absis</w:t>
      </w:r>
      <w:proofErr w:type="spellEnd"/>
      <w:r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(X)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ordinat</w:t>
      </w:r>
      <w:proofErr w:type="spellEnd"/>
      <w:r w:rsidR="00BF78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(Y) – </w:t>
      </w:r>
      <w:proofErr w:type="spellStart"/>
      <w:r w:rsidR="00BF78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keduanya</w:t>
      </w:r>
      <w:proofErr w:type="spellEnd"/>
      <w:r w:rsidR="00BF78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F78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bertipe</w:t>
      </w:r>
      <w:proofErr w:type="spellEnd"/>
      <w:r w:rsidR="00BF782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BF782C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float</w:t>
      </w: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E4234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15DA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Selain</w:t>
      </w:r>
      <w:proofErr w:type="spellEnd"/>
      <w:r w:rsidR="00515DA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15DA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itu</w:t>
      </w:r>
      <w:proofErr w:type="spellEnd"/>
      <w:r w:rsidR="00515DA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r w:rsidR="002D0E2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</w:t>
      </w:r>
      <w:r w:rsidR="00515DA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rogram </w:t>
      </w:r>
      <w:proofErr w:type="spellStart"/>
      <w:r w:rsidR="002D0E2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juga</w:t>
      </w:r>
      <w:proofErr w:type="spellEnd"/>
      <w:r w:rsidR="002D0E2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244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memerlukan</w:t>
      </w:r>
      <w:proofErr w:type="spellEnd"/>
      <w:r w:rsidR="000244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model </w:t>
      </w:r>
      <w:proofErr w:type="spellStart"/>
      <w:r w:rsidR="000244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berupa</w:t>
      </w:r>
      <w:proofErr w:type="spellEnd"/>
      <w:r w:rsidR="000244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02447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array of point </w:t>
      </w:r>
      <w:r w:rsidR="000244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yang </w:t>
      </w:r>
      <w:proofErr w:type="spellStart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menampung</w:t>
      </w:r>
      <w:proofErr w:type="spellEnd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094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baik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setelah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digenerasi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secara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acak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maupun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setelah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diproses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siap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dikembalikan</w:t>
      </w:r>
      <w:proofErr w:type="spellEnd"/>
      <w:r w:rsidR="00867A3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64407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4407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Mengikuti</w:t>
      </w:r>
      <w:proofErr w:type="spellEnd"/>
      <w:r w:rsidR="0064407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konvensi</w:t>
      </w:r>
      <w:proofErr w:type="spellEnd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Institut</w:t>
      </w:r>
      <w:proofErr w:type="spellEnd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Teknologi</w:t>
      </w:r>
      <w:proofErr w:type="spellEnd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Bandung, </w:t>
      </w:r>
      <w:proofErr w:type="spellStart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indeks</w:t>
      </w:r>
      <w:proofErr w:type="spellEnd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C56D26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array </w:t>
      </w:r>
      <w:proofErr w:type="spellStart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dimulai</w:t>
      </w:r>
      <w:proofErr w:type="spellEnd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dari</w:t>
      </w:r>
      <w:proofErr w:type="spellEnd"/>
      <w:r w:rsidR="00C56D2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1.</w:t>
      </w:r>
    </w:p>
    <w:tbl>
      <w:tblPr>
        <w:tblStyle w:val="TableGrid"/>
        <w:tblW w:w="8192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1"/>
        <w:gridCol w:w="4201"/>
      </w:tblGrid>
      <w:tr w:rsidR="00DE67A6" w:rsidRPr="00DE67A6" w:rsidTr="00920CC7">
        <w:trPr>
          <w:trHeight w:val="151"/>
        </w:trPr>
        <w:tc>
          <w:tcPr>
            <w:tcW w:w="3991" w:type="dxa"/>
          </w:tcPr>
          <w:p w:rsidR="00F212DD" w:rsidRPr="00DE67A6" w:rsidRDefault="00F212DD" w:rsidP="00E82AB5">
            <w:pPr>
              <w:pStyle w:val="ListBullet"/>
              <w:numPr>
                <w:ilvl w:val="0"/>
                <w:numId w:val="0"/>
              </w:numPr>
              <w:spacing w:line="276" w:lineRule="auto"/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</w:pPr>
            <w:r w:rsidRPr="00DE67A6">
              <w:rPr>
                <w:rFonts w:ascii="Times New Roman" w:hAnsi="Times New Roman" w:cs="Times New Roman"/>
                <w:noProof/>
                <w:color w:val="auto"/>
              </w:rPr>
              <w:drawing>
                <wp:anchor distT="0" distB="0" distL="114300" distR="114300" simplePos="0" relativeHeight="251659264" behindDoc="1" locked="0" layoutInCell="1" allowOverlap="1" wp14:anchorId="34A77610" wp14:editId="17691AA8">
                  <wp:simplePos x="0" y="0"/>
                  <wp:positionH relativeFrom="column">
                    <wp:posOffset>583565</wp:posOffset>
                  </wp:positionH>
                  <wp:positionV relativeFrom="paragraph">
                    <wp:posOffset>0</wp:posOffset>
                  </wp:positionV>
                  <wp:extent cx="1333500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291" y="21168"/>
                      <wp:lineTo x="21291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32" t="18523" r="44862" b="65285"/>
                          <a:stretch/>
                        </pic:blipFill>
                        <pic:spPr bwMode="auto">
                          <a:xfrm>
                            <a:off x="0" y="0"/>
                            <a:ext cx="133350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1" w:type="dxa"/>
          </w:tcPr>
          <w:p w:rsidR="00F212DD" w:rsidRPr="00DE67A6" w:rsidRDefault="00F212DD" w:rsidP="00E82AB5">
            <w:pPr>
              <w:pStyle w:val="ListBullet"/>
              <w:numPr>
                <w:ilvl w:val="0"/>
                <w:numId w:val="0"/>
              </w:numPr>
              <w:spacing w:line="276" w:lineRule="auto"/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</w:pPr>
            <w:r w:rsidRPr="00DE67A6">
              <w:rPr>
                <w:rFonts w:ascii="Times New Roman" w:hAnsi="Times New Roman" w:cs="Times New Roman"/>
                <w:noProof/>
                <w:color w:val="auto"/>
              </w:rPr>
              <w:drawing>
                <wp:anchor distT="0" distB="0" distL="114300" distR="114300" simplePos="0" relativeHeight="251658240" behindDoc="1" locked="0" layoutInCell="1" allowOverlap="1" wp14:anchorId="36306684" wp14:editId="79D9945D">
                  <wp:simplePos x="0" y="0"/>
                  <wp:positionH relativeFrom="column">
                    <wp:posOffset>466090</wp:posOffset>
                  </wp:positionH>
                  <wp:positionV relativeFrom="paragraph">
                    <wp:posOffset>0</wp:posOffset>
                  </wp:positionV>
                  <wp:extent cx="1653540" cy="1341120"/>
                  <wp:effectExtent l="0" t="0" r="3810" b="0"/>
                  <wp:wrapTight wrapText="bothSides">
                    <wp:wrapPolygon edited="0">
                      <wp:start x="0" y="0"/>
                      <wp:lineTo x="0" y="21170"/>
                      <wp:lineTo x="21401" y="21170"/>
                      <wp:lineTo x="21401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33" t="29015" r="39028" b="48187"/>
                          <a:stretch/>
                        </pic:blipFill>
                        <pic:spPr bwMode="auto">
                          <a:xfrm>
                            <a:off x="0" y="0"/>
                            <a:ext cx="1653540" cy="1341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E67A6" w:rsidRPr="00DE67A6" w:rsidTr="00920CC7">
        <w:trPr>
          <w:trHeight w:val="151"/>
        </w:trPr>
        <w:tc>
          <w:tcPr>
            <w:tcW w:w="3991" w:type="dxa"/>
          </w:tcPr>
          <w:p w:rsidR="00F212DD" w:rsidRPr="00DE67A6" w:rsidRDefault="00F212DD" w:rsidP="00920CC7">
            <w:pPr>
              <w:pStyle w:val="ListBullet"/>
              <w:numPr>
                <w:ilvl w:val="0"/>
                <w:numId w:val="0"/>
              </w:numPr>
              <w:spacing w:line="276" w:lineRule="auto"/>
              <w:jc w:val="center"/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</w:pPr>
            <w:proofErr w:type="spellStart"/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>Gambar</w:t>
            </w:r>
            <w:proofErr w:type="spellEnd"/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 xml:space="preserve"> 1. </w:t>
            </w:r>
            <w:proofErr w:type="spellStart"/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>Struktur</w:t>
            </w:r>
            <w:proofErr w:type="spellEnd"/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 xml:space="preserve"> Data </w:t>
            </w:r>
            <w:r w:rsidR="00920CC7" w:rsidRPr="00DE67A6">
              <w:rPr>
                <w:rFonts w:ascii="Times New Roman" w:eastAsiaTheme="majorEastAsia" w:hAnsi="Times New Roman" w:cs="Times New Roman"/>
                <w:i/>
                <w:color w:val="auto"/>
                <w:kern w:val="28"/>
                <w:sz w:val="24"/>
                <w:szCs w:val="24"/>
              </w:rPr>
              <w:t>POINT</w:t>
            </w:r>
          </w:p>
        </w:tc>
        <w:tc>
          <w:tcPr>
            <w:tcW w:w="4201" w:type="dxa"/>
          </w:tcPr>
          <w:p w:rsidR="00F212DD" w:rsidRPr="00DE67A6" w:rsidRDefault="00F212DD" w:rsidP="00920CC7">
            <w:pPr>
              <w:pStyle w:val="ListBullet"/>
              <w:numPr>
                <w:ilvl w:val="0"/>
                <w:numId w:val="0"/>
              </w:numPr>
              <w:spacing w:line="276" w:lineRule="auto"/>
              <w:jc w:val="center"/>
              <w:rPr>
                <w:rFonts w:ascii="Times New Roman" w:eastAsiaTheme="majorEastAsia" w:hAnsi="Times New Roman" w:cs="Times New Roman"/>
                <w:i/>
                <w:color w:val="auto"/>
                <w:kern w:val="28"/>
                <w:sz w:val="24"/>
                <w:szCs w:val="24"/>
              </w:rPr>
            </w:pPr>
            <w:proofErr w:type="spellStart"/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>G</w:t>
            </w:r>
            <w:r w:rsidR="00DA38E1"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>ambar</w:t>
            </w:r>
            <w:proofErr w:type="spellEnd"/>
            <w:r w:rsidR="00DA38E1"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 xml:space="preserve"> 2</w:t>
            </w:r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 xml:space="preserve">. </w:t>
            </w:r>
            <w:proofErr w:type="spellStart"/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>Struktur</w:t>
            </w:r>
            <w:proofErr w:type="spellEnd"/>
            <w:r w:rsidRPr="00DE67A6">
              <w:rPr>
                <w:rFonts w:ascii="Times New Roman" w:eastAsiaTheme="majorEastAsia" w:hAnsi="Times New Roman" w:cs="Times New Roman"/>
                <w:color w:val="auto"/>
                <w:kern w:val="28"/>
                <w:sz w:val="24"/>
                <w:szCs w:val="24"/>
              </w:rPr>
              <w:t xml:space="preserve"> Data </w:t>
            </w:r>
            <w:r w:rsidRPr="00DE67A6">
              <w:rPr>
                <w:rFonts w:ascii="Times New Roman" w:eastAsiaTheme="majorEastAsia" w:hAnsi="Times New Roman" w:cs="Times New Roman"/>
                <w:i/>
                <w:color w:val="auto"/>
                <w:kern w:val="28"/>
                <w:sz w:val="24"/>
                <w:szCs w:val="24"/>
              </w:rPr>
              <w:t>array of P</w:t>
            </w:r>
            <w:r w:rsidR="00702325" w:rsidRPr="00DE67A6">
              <w:rPr>
                <w:rFonts w:ascii="Times New Roman" w:eastAsiaTheme="majorEastAsia" w:hAnsi="Times New Roman" w:cs="Times New Roman"/>
                <w:i/>
                <w:color w:val="auto"/>
                <w:kern w:val="28"/>
                <w:sz w:val="24"/>
                <w:szCs w:val="24"/>
              </w:rPr>
              <w:t>OINT</w:t>
            </w:r>
          </w:p>
        </w:tc>
      </w:tr>
    </w:tbl>
    <w:p w:rsidR="008F0D1B" w:rsidRPr="00DE67A6" w:rsidRDefault="002A4E0A" w:rsidP="002A4E0A">
      <w:pPr>
        <w:pStyle w:val="Heading2"/>
        <w:spacing w:line="276" w:lineRule="auto"/>
        <w:ind w:firstLine="360"/>
        <w:rPr>
          <w:rFonts w:ascii="Times New Roman" w:hAnsi="Times New Roman" w:cs="Times New Roman"/>
          <w:b/>
          <w:color w:val="auto"/>
        </w:rPr>
      </w:pPr>
      <w:bookmarkStart w:id="4" w:name="_Toc30549305"/>
      <w:r w:rsidRPr="00DE67A6">
        <w:rPr>
          <w:rFonts w:ascii="Times New Roman" w:hAnsi="Times New Roman" w:cs="Times New Roman"/>
          <w:b/>
          <w:color w:val="auto"/>
        </w:rPr>
        <w:t>1</w:t>
      </w:r>
      <w:r w:rsidR="00572696" w:rsidRPr="00DE67A6">
        <w:rPr>
          <w:rFonts w:ascii="Times New Roman" w:hAnsi="Times New Roman" w:cs="Times New Roman"/>
          <w:b/>
          <w:color w:val="auto"/>
        </w:rPr>
        <w:t>.3</w:t>
      </w:r>
      <w:r w:rsidR="008F0D1B" w:rsidRPr="00DE67A6">
        <w:rPr>
          <w:rFonts w:ascii="Times New Roman" w:hAnsi="Times New Roman" w:cs="Times New Roman"/>
          <w:b/>
          <w:color w:val="auto"/>
        </w:rPr>
        <w:t>. Algoritma</w:t>
      </w:r>
      <w:bookmarkEnd w:id="4"/>
    </w:p>
    <w:p w:rsidR="001874B1" w:rsidRPr="00DE67A6" w:rsidRDefault="00BB0D2A" w:rsidP="00F74B5F">
      <w:pPr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="00D43BE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setelah</w:t>
      </w:r>
      <w:proofErr w:type="spellEnd"/>
      <w:r w:rsidR="00D43BE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55EC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menyimpan</w:t>
      </w:r>
      <w:proofErr w:type="spellEnd"/>
      <w:r w:rsidR="00355EC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kumpulan</w:t>
      </w:r>
      <w:proofErr w:type="spellEnd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pada</w:t>
      </w:r>
      <w:proofErr w:type="spellEnd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suatu</w:t>
      </w:r>
      <w:proofErr w:type="spellEnd"/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1E2D08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FB7F42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r w:rsidR="00FB7F4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(</w:t>
      </w:r>
      <w:proofErr w:type="spellStart"/>
      <w:r w:rsidR="00FB7F42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array_init</w:t>
      </w:r>
      <w:proofErr w:type="spellEnd"/>
      <w:r w:rsidR="00FB7F4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)</w:t>
      </w:r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cara</w:t>
      </w:r>
      <w:proofErr w:type="spellEnd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digenerasi</w:t>
      </w:r>
      <w:proofErr w:type="spellEnd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secara</w:t>
      </w:r>
      <w:proofErr w:type="spellEnd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3745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acak</w:t>
      </w:r>
      <w:proofErr w:type="spellEnd"/>
      <w:r w:rsidR="00CF55C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,</w:t>
      </w:r>
      <w:r w:rsidR="001E2D0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E13B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selanjutnya</w:t>
      </w:r>
      <w:proofErr w:type="spellEnd"/>
      <w:r w:rsidR="006809E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6398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56398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6398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melakukan</w:t>
      </w:r>
      <w:proofErr w:type="spellEnd"/>
      <w:r w:rsidR="0056398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iterasi</w:t>
      </w:r>
      <w:proofErr w:type="spellEnd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secara</w:t>
      </w:r>
      <w:proofErr w:type="spellEnd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kombinatorial</w:t>
      </w:r>
      <w:proofErr w:type="spellEnd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. </w:t>
      </w:r>
      <w:proofErr w:type="spellStart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Misalkan</w:t>
      </w:r>
      <w:proofErr w:type="spellEnd"/>
      <w:r w:rsidR="00AE5B8E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D73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ada</w:t>
      </w:r>
      <w:proofErr w:type="spellEnd"/>
      <w:r w:rsidR="002D73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2D5096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N </w:t>
      </w:r>
      <w:proofErr w:type="spellStart"/>
      <w:r w:rsidR="002D509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buah</w:t>
      </w:r>
      <w:proofErr w:type="spellEnd"/>
      <w:r w:rsidR="002D509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191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D0191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691EE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26705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="0026705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26705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mulai</w:t>
      </w:r>
      <w:proofErr w:type="spellEnd"/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dari</w:t>
      </w:r>
      <w:proofErr w:type="spellEnd"/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</w:t>
      </w:r>
      <w:r w:rsidR="00F72AF5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array</w:t>
      </w:r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F72A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1</w:t>
      </w:r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6705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melakukan</w:t>
      </w:r>
      <w:proofErr w:type="spellEnd"/>
      <w:r w:rsidR="0026705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pengecekan</w:t>
      </w:r>
      <w:proofErr w:type="spellEnd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9F391B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9F391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1</w:t>
      </w:r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29550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2.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Kemudian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29550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1 </w:t>
      </w:r>
      <w:proofErr w:type="spellStart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</w:t>
      </w:r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</w:t>
      </w:r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gan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29550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3,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hingga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29550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</w:t>
      </w:r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rindeks</w:t>
      </w:r>
      <w:proofErr w:type="spellEnd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1 </w:t>
      </w:r>
      <w:proofErr w:type="spellStart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972AB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29550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N.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Satu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iterasi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elemen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29550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array </w:t>
      </w:r>
      <w:proofErr w:type="spellStart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selesai</w:t>
      </w:r>
      <w:proofErr w:type="spellEnd"/>
      <w:r w:rsidR="0029550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Kemudian</w:t>
      </w:r>
      <w:proofErr w:type="spellEnd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931C19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2 </w:t>
      </w:r>
      <w:proofErr w:type="spellStart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931C1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A35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DA35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DA3580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array </w:t>
      </w:r>
      <w:proofErr w:type="spellStart"/>
      <w:r w:rsidR="00DA35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DA35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3</w:t>
      </w:r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sampai</w:t>
      </w:r>
      <w:proofErr w:type="spellEnd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lastRenderedPageBreak/>
        <w:t>titik</w:t>
      </w:r>
      <w:proofErr w:type="spellEnd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587C5A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array </w:t>
      </w:r>
      <w:proofErr w:type="spellStart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587C5A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N</w:t>
      </w:r>
      <w:r w:rsidR="00587C5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hingga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akhirnya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kombinasi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316BB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316BB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N</w:t>
      </w:r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-1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 </w:t>
      </w:r>
      <w:r w:rsidR="00316BB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berindeks</w:t>
      </w:r>
      <w:proofErr w:type="spellEnd"/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316BB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N</w:t>
      </w:r>
      <w:r w:rsidR="00316BB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</w:p>
    <w:p w:rsidR="001874B1" w:rsidRPr="00DE67A6" w:rsidRDefault="00B116D9" w:rsidP="00F74B5F">
      <w:pPr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Pengecekan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dua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diatas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dilakukan</w:t>
      </w:r>
      <w:proofErr w:type="spellEnd"/>
      <w:r w:rsidR="00E1611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1611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E1611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431A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melakukan</w:t>
      </w:r>
      <w:proofErr w:type="spellEnd"/>
      <w:r w:rsidR="004431A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431A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persamaan</w:t>
      </w:r>
      <w:proofErr w:type="spellEnd"/>
      <w:r w:rsidR="004431A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431A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garis</w:t>
      </w:r>
      <w:proofErr w:type="spellEnd"/>
      <w:r w:rsidR="004431A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:</w:t>
      </w:r>
    </w:p>
    <w:p w:rsidR="00BF2FAD" w:rsidRPr="00DE67A6" w:rsidRDefault="004431A0" w:rsidP="003C6511">
      <w:pPr>
        <w:jc w:val="center"/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</w:pPr>
      <w:r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y </w:t>
      </w:r>
      <w:r w:rsidR="00E0037B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= b + m</w:t>
      </w:r>
      <w:r w:rsidR="00A62A46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 </w:t>
      </w:r>
      <w:r w:rsidR="00E0037B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(x </w:t>
      </w:r>
      <w:r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–</w:t>
      </w:r>
      <w:r w:rsidR="00E0037B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 a</w:t>
      </w:r>
      <w:r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)</w:t>
      </w:r>
    </w:p>
    <w:p w:rsidR="004431A0" w:rsidRPr="00DE67A6" w:rsidRDefault="004431A0" w:rsidP="00F74B5F">
      <w:pPr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dimana</w:t>
      </w:r>
      <w:proofErr w:type="spellEnd"/>
      <w:r w:rsidR="00E0037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BF2FAD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m</w:t>
      </w:r>
      <w:r w:rsidR="00BF2FA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proofErr w:type="spellStart"/>
      <w:r w:rsidR="00BF2FA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merupakan</w:t>
      </w:r>
      <w:proofErr w:type="spellEnd"/>
      <w:r w:rsidR="00BF2FA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F2FA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gradien</w:t>
      </w:r>
      <w:proofErr w:type="spellEnd"/>
      <w:r w:rsidR="00BF2FA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kedua</w:t>
      </w:r>
      <w:proofErr w:type="spellEnd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422781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b</w:t>
      </w:r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="0042278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422781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a</w:t>
      </w:r>
      <w:r w:rsidR="00756E9B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 </w:t>
      </w:r>
      <w:proofErr w:type="spellStart"/>
      <w:r w:rsidR="00756E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secara</w:t>
      </w:r>
      <w:proofErr w:type="spellEnd"/>
      <w:r w:rsidR="00756E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56E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berturut-turut</w:t>
      </w:r>
      <w:proofErr w:type="spellEnd"/>
      <w:r w:rsidR="00756E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56E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merupakan</w:t>
      </w:r>
      <w:proofErr w:type="spellEnd"/>
      <w:r w:rsidR="00756E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F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ordinat</w:t>
      </w:r>
      <w:proofErr w:type="spellEnd"/>
      <w:r w:rsidR="00AF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F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="00AF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F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absis</w:t>
      </w:r>
      <w:proofErr w:type="spellEnd"/>
      <w:r w:rsidR="00AF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dari</w:t>
      </w:r>
      <w:proofErr w:type="spellEnd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salah</w:t>
      </w:r>
      <w:proofErr w:type="spellEnd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satu</w:t>
      </w:r>
      <w:proofErr w:type="spellEnd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221C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DA609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</w:p>
    <w:p w:rsidR="00532670" w:rsidRPr="00DE67A6" w:rsidRDefault="00DA609D" w:rsidP="00F74B5F">
      <w:pPr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kemudian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mengiterasi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selain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kedua</w:t>
      </w:r>
      <w:proofErr w:type="spellEnd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percobaan</w:t>
      </w:r>
      <w:proofErr w:type="spellEnd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B42C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cara</w:t>
      </w:r>
      <w:proofErr w:type="spellEnd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disubstitusikan</w:t>
      </w:r>
      <w:proofErr w:type="spellEnd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nilai</w:t>
      </w:r>
      <w:proofErr w:type="spellEnd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absisnya</w:t>
      </w:r>
      <w:proofErr w:type="spellEnd"/>
      <w:r w:rsidR="007175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175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</w:t>
      </w:r>
      <w:proofErr w:type="spellEnd"/>
      <w:r w:rsidR="007175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175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persamaan</w:t>
      </w:r>
      <w:proofErr w:type="spellEnd"/>
      <w:r w:rsidR="007175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175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413C4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Jika</w:t>
      </w:r>
      <w:proofErr w:type="spellEnd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nilai</w:t>
      </w:r>
      <w:proofErr w:type="spellEnd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57204D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y</w:t>
      </w:r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4D0E3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</w:t>
      </w:r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hasilkan</w:t>
      </w:r>
      <w:proofErr w:type="spellEnd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lebih</w:t>
      </w:r>
      <w:proofErr w:type="spellEnd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besar</w:t>
      </w:r>
      <w:proofErr w:type="spellEnd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7204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dar</w:t>
      </w:r>
      <w:r w:rsidR="00154A7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</w:t>
      </w:r>
      <w:proofErr w:type="spellEnd"/>
      <w:r w:rsidR="00154A7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340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nilai</w:t>
      </w:r>
      <w:proofErr w:type="spellEnd"/>
      <w:r w:rsidR="003340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340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ordinat</w:t>
      </w:r>
      <w:proofErr w:type="spellEnd"/>
      <w:r w:rsidR="000710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710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0710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710F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7438D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99159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maka</w:t>
      </w:r>
      <w:proofErr w:type="spellEnd"/>
      <w:r w:rsidR="0099159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1865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="001865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1865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865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mengembalikan</w:t>
      </w:r>
      <w:proofErr w:type="spellEnd"/>
      <w:r w:rsidR="001865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18659B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>true</w:t>
      </w:r>
      <w:r w:rsidR="003B2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D573E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atau</w:t>
      </w:r>
      <w:proofErr w:type="spellEnd"/>
      <w:r w:rsidR="0018659B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 false</w:t>
      </w:r>
      <w:r w:rsidR="003B27B2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 </w:t>
      </w:r>
      <w:proofErr w:type="spellStart"/>
      <w:r w:rsidR="005C793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jika</w:t>
      </w:r>
      <w:proofErr w:type="spellEnd"/>
      <w:r w:rsidR="005C793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B27B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sebaliknya</w:t>
      </w:r>
      <w:proofErr w:type="spellEnd"/>
      <w:r w:rsidR="000422D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(</w:t>
      </w:r>
      <w:proofErr w:type="spellStart"/>
      <w:r w:rsidR="000422D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konvensi</w:t>
      </w:r>
      <w:proofErr w:type="spellEnd"/>
      <w:r w:rsidR="00C952D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E7BB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penulis</w:t>
      </w:r>
      <w:proofErr w:type="spellEnd"/>
      <w:r w:rsidR="000422D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)</w:t>
      </w:r>
      <w:r w:rsidR="001865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Nilai</w:t>
      </w:r>
      <w:proofErr w:type="spellEnd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8F53E8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false </w:t>
      </w:r>
      <w:proofErr w:type="spellStart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atau</w:t>
      </w:r>
      <w:proofErr w:type="spellEnd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8F53E8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true </w:t>
      </w:r>
      <w:proofErr w:type="spellStart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ini</w:t>
      </w:r>
      <w:proofErr w:type="spellEnd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7E4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kemudian</w:t>
      </w:r>
      <w:proofErr w:type="spellEnd"/>
      <w:r w:rsidR="00D07E4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di-</w:t>
      </w:r>
      <w:r w:rsidR="008F53E8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append</w:t>
      </w:r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</w:t>
      </w:r>
      <w:proofErr w:type="spellEnd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suatu</w:t>
      </w:r>
      <w:proofErr w:type="spellEnd"/>
      <w:r w:rsidR="008F53E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8F53E8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C23144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proofErr w:type="spellStart"/>
      <w:r w:rsidR="00C2314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baru</w:t>
      </w:r>
      <w:proofErr w:type="spellEnd"/>
      <w:r w:rsidR="00C2314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2314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hingga</w:t>
      </w:r>
      <w:proofErr w:type="spellEnd"/>
      <w:r w:rsidR="00C2314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2314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lainnya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telah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diuji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persamaan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garis</w:t>
      </w:r>
      <w:proofErr w:type="spellEnd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F6FF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4679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1A67B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Akhirnya</w:t>
      </w:r>
      <w:proofErr w:type="spellEnd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kedua</w:t>
      </w:r>
      <w:proofErr w:type="spellEnd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0366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dikatakan</w:t>
      </w:r>
      <w:proofErr w:type="spellEnd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titik-titik</w:t>
      </w:r>
      <w:proofErr w:type="spellEnd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pada</w:t>
      </w:r>
      <w:proofErr w:type="spellEnd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9C3171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convex hull </w:t>
      </w:r>
      <w:proofErr w:type="spellStart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jika</w:t>
      </w:r>
      <w:proofErr w:type="spellEnd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hanya</w:t>
      </w:r>
      <w:proofErr w:type="spellEnd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jika</w:t>
      </w:r>
      <w:proofErr w:type="spellEnd"/>
      <w:r w:rsidR="009C317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6568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B6568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B65689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B6568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A548B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b</w:t>
      </w:r>
      <w:r w:rsidR="00B65689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oolean</w:t>
      </w:r>
      <w:proofErr w:type="spellEnd"/>
      <w:r w:rsidR="00B65689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proofErr w:type="spellStart"/>
      <w:r w:rsidR="00B6568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memiliki</w:t>
      </w:r>
      <w:proofErr w:type="spellEnd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nilai</w:t>
      </w:r>
      <w:proofErr w:type="spellEnd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A548B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bo</w:t>
      </w:r>
      <w:r w:rsidR="00732602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olean</w:t>
      </w:r>
      <w:proofErr w:type="spellEnd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sama</w:t>
      </w:r>
      <w:proofErr w:type="spellEnd"/>
      <w:r w:rsidR="007326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</w:p>
    <w:p w:rsidR="009A06C5" w:rsidRPr="00DE67A6" w:rsidRDefault="00532670" w:rsidP="00F74B5F">
      <w:pPr>
        <w:ind w:left="360" w:firstLine="360"/>
        <w:jc w:val="both"/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</w:pP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Dari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paragraf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pertama</w:t>
      </w:r>
      <w:proofErr w:type="spellEnd"/>
      <w:r w:rsidR="0069337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9337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dilakukannya</w:t>
      </w:r>
      <w:proofErr w:type="spellEnd"/>
      <w:r w:rsidR="0069337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iterasi</w:t>
      </w:r>
      <w:proofErr w:type="spellEnd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secara</w:t>
      </w:r>
      <w:proofErr w:type="spellEnd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kombinatorial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,</w:t>
      </w:r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kompleksitasnya</w:t>
      </w:r>
      <w:proofErr w:type="spellEnd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124BFA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big-O-</w:t>
      </w:r>
      <w:proofErr w:type="spellStart"/>
      <w:r w:rsidR="00124BF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nya</w:t>
      </w:r>
      <w:proofErr w:type="spellEnd"/>
      <w:r w:rsidR="00124BF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telah</w:t>
      </w:r>
      <w:proofErr w:type="spellEnd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berupa</w:t>
      </w:r>
      <w:proofErr w:type="spellEnd"/>
      <w:r w:rsidR="00D063C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ajorEastAsia" w:hAnsi="Cambria Math" w:cs="Times New Roman"/>
                <w:i/>
                <w:color w:val="auto"/>
                <w:kern w:val="28"/>
                <w:sz w:val="24"/>
                <w:szCs w:val="24"/>
              </w:rPr>
            </m:ctrlPr>
          </m:sSupPr>
          <m:e>
            <m:r>
              <w:rPr>
                <w:rFonts w:ascii="Cambria Math" w:eastAsiaTheme="majorEastAsia" w:hAnsi="Cambria Math" w:cs="Times New Roman"/>
                <w:color w:val="auto"/>
                <w:kern w:val="28"/>
                <w:sz w:val="24"/>
                <w:szCs w:val="24"/>
              </w:rPr>
              <m:t>O(n</m:t>
            </m:r>
          </m:e>
          <m:sup>
            <m:r>
              <w:rPr>
                <w:rFonts w:ascii="Cambria Math" w:eastAsiaTheme="majorEastAsia" w:hAnsi="Cambria Math" w:cs="Times New Roman"/>
                <w:color w:val="auto"/>
                <w:kern w:val="28"/>
                <w:sz w:val="24"/>
                <w:szCs w:val="24"/>
              </w:rPr>
              <m:t>2</m:t>
            </m:r>
          </m:sup>
        </m:sSup>
        <m:r>
          <w:rPr>
            <w:rFonts w:ascii="Cambria Math" w:eastAsiaTheme="majorEastAsia" w:hAnsi="Cambria Math" w:cs="Times New Roman"/>
            <w:color w:val="auto"/>
            <w:kern w:val="28"/>
            <w:sz w:val="24"/>
            <w:szCs w:val="24"/>
          </w:rPr>
          <m:t>)</m:t>
        </m:r>
      </m:oMath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karena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untuk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setiap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dilakukan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pemasangan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r w:rsidR="00D5097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-titik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lainnya</w:t>
      </w:r>
      <w:proofErr w:type="spellEnd"/>
      <w:r w:rsidR="00C7619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843FC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43FC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Kemudian</w:t>
      </w:r>
      <w:proofErr w:type="spellEnd"/>
      <w:r w:rsidR="00843FC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43FC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dari</w:t>
      </w:r>
      <w:proofErr w:type="spellEnd"/>
      <w:r w:rsidR="00843FC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percobaan</w:t>
      </w:r>
      <w:proofErr w:type="spellEnd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masing-masing</w:t>
      </w:r>
      <w:proofErr w:type="spellEnd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1F07D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persamaan</w:t>
      </w:r>
      <w:proofErr w:type="spellEnd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garis</w:t>
      </w:r>
      <w:proofErr w:type="spellEnd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meningkatkan</w:t>
      </w:r>
      <w:proofErr w:type="spellEnd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kompleksitasnya</w:t>
      </w:r>
      <w:proofErr w:type="spellEnd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sebesar</w:t>
      </w:r>
      <w:proofErr w:type="spellEnd"/>
      <w:r w:rsidR="00A1586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m:oMath>
        <m:r>
          <w:rPr>
            <w:rFonts w:ascii="Cambria Math" w:eastAsiaTheme="majorEastAsia" w:hAnsi="Cambria Math" w:cs="Times New Roman"/>
            <w:color w:val="auto"/>
            <w:kern w:val="28"/>
            <w:sz w:val="24"/>
            <w:szCs w:val="24"/>
          </w:rPr>
          <m:t>O(n)</m:t>
        </m:r>
      </m:oMath>
      <w:r w:rsidR="00DB0E6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sehingga </w:t>
      </w:r>
      <w:proofErr w:type="spellStart"/>
      <w:r w:rsidR="007A01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kompleksitas</w:t>
      </w:r>
      <w:proofErr w:type="spellEnd"/>
      <w:r w:rsidR="007A01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A01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akhir</w:t>
      </w:r>
      <w:proofErr w:type="spellEnd"/>
      <w:r w:rsidR="007A01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A01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programnya</w:t>
      </w:r>
      <w:proofErr w:type="spellEnd"/>
      <w:r w:rsidR="007A01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A01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adalah</w:t>
      </w:r>
      <w:proofErr w:type="spellEnd"/>
      <w:r w:rsidR="0078355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ajorEastAsia" w:hAnsi="Cambria Math" w:cs="Times New Roman"/>
                <w:i/>
                <w:color w:val="auto"/>
                <w:kern w:val="28"/>
                <w:sz w:val="24"/>
                <w:szCs w:val="24"/>
              </w:rPr>
            </m:ctrlPr>
          </m:sSupPr>
          <m:e>
            <m:r>
              <w:rPr>
                <w:rFonts w:ascii="Cambria Math" w:eastAsiaTheme="majorEastAsia" w:hAnsi="Cambria Math" w:cs="Times New Roman"/>
                <w:color w:val="auto"/>
                <w:kern w:val="28"/>
                <w:sz w:val="24"/>
                <w:szCs w:val="24"/>
              </w:rPr>
              <m:t>O(n</m:t>
            </m:r>
          </m:e>
          <m:sup>
            <m:r>
              <w:rPr>
                <w:rFonts w:ascii="Cambria Math" w:eastAsiaTheme="majorEastAsia" w:hAnsi="Cambria Math" w:cs="Times New Roman"/>
                <w:color w:val="auto"/>
                <w:kern w:val="28"/>
                <w:sz w:val="24"/>
                <w:szCs w:val="24"/>
              </w:rPr>
              <m:t>3</m:t>
            </m:r>
          </m:sup>
        </m:sSup>
        <m:r>
          <w:rPr>
            <w:rFonts w:ascii="Cambria Math" w:eastAsiaTheme="majorEastAsia" w:hAnsi="Cambria Math" w:cs="Times New Roman"/>
            <w:color w:val="auto"/>
            <w:kern w:val="28"/>
            <w:sz w:val="24"/>
            <w:szCs w:val="24"/>
          </w:rPr>
          <m:t>)</m:t>
        </m:r>
      </m:oMath>
      <w:r w:rsidR="00CD1EB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9A06C5" w:rsidRPr="00DE67A6">
        <w:rPr>
          <w:rFonts w:ascii="Times New Roman" w:eastAsiaTheme="majorEastAsia" w:hAnsi="Times New Roman" w:cs="Times New Roman"/>
          <w:color w:val="auto"/>
          <w:sz w:val="28"/>
          <w:szCs w:val="24"/>
        </w:rPr>
        <w:br w:type="page"/>
      </w:r>
    </w:p>
    <w:p w:rsidR="00D4723D" w:rsidRPr="00DE67A6" w:rsidRDefault="00D4723D" w:rsidP="00D4723D">
      <w:pPr>
        <w:pStyle w:val="ListBullet"/>
        <w:numPr>
          <w:ilvl w:val="0"/>
          <w:numId w:val="0"/>
        </w:numPr>
        <w:spacing w:line="276" w:lineRule="auto"/>
        <w:jc w:val="center"/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</w:pPr>
      <w:r w:rsidRPr="00DE67A6"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  <w:lastRenderedPageBreak/>
        <w:t>BAB II</w:t>
      </w:r>
    </w:p>
    <w:p w:rsidR="00D4723D" w:rsidRPr="00DE67A6" w:rsidRDefault="00D4723D" w:rsidP="00D4723D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0549306"/>
      <w:r w:rsidRPr="00DE67A6">
        <w:rPr>
          <w:rFonts w:ascii="Times New Roman" w:hAnsi="Times New Roman" w:cs="Times New Roman"/>
          <w:b/>
          <w:color w:val="auto"/>
          <w:sz w:val="28"/>
          <w:szCs w:val="28"/>
        </w:rPr>
        <w:t>IMPLEMENTASI KODE PROGRAM</w:t>
      </w:r>
      <w:r w:rsidR="004811EF" w:rsidRPr="00DE67A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DALAM BAHASA C</w:t>
      </w:r>
      <w:bookmarkEnd w:id="5"/>
    </w:p>
    <w:p w:rsidR="00A82F8D" w:rsidRPr="00DE67A6" w:rsidRDefault="00A82F8D" w:rsidP="00A82F8D">
      <w:pPr>
        <w:pStyle w:val="Heading2"/>
        <w:spacing w:before="0"/>
        <w:ind w:firstLine="360"/>
        <w:rPr>
          <w:rFonts w:ascii="Times New Roman" w:hAnsi="Times New Roman" w:cs="Times New Roman"/>
          <w:b/>
          <w:color w:val="auto"/>
        </w:rPr>
      </w:pPr>
    </w:p>
    <w:p w:rsidR="000148B8" w:rsidRPr="00DE67A6" w:rsidRDefault="00D4723D" w:rsidP="000148B8">
      <w:pPr>
        <w:pStyle w:val="Heading2"/>
        <w:spacing w:before="0"/>
        <w:ind w:firstLine="360"/>
        <w:rPr>
          <w:rFonts w:ascii="Times New Roman" w:hAnsi="Times New Roman" w:cs="Times New Roman"/>
          <w:b/>
          <w:i/>
          <w:color w:val="auto"/>
        </w:rPr>
      </w:pPr>
      <w:bookmarkStart w:id="6" w:name="_Toc30549307"/>
      <w:r w:rsidRPr="00DE67A6">
        <w:rPr>
          <w:rFonts w:ascii="Times New Roman" w:hAnsi="Times New Roman" w:cs="Times New Roman"/>
          <w:b/>
          <w:color w:val="auto"/>
        </w:rPr>
        <w:t xml:space="preserve">2.1. </w:t>
      </w:r>
      <w:r w:rsidR="00F46C6D" w:rsidRPr="00DE67A6">
        <w:rPr>
          <w:rFonts w:ascii="Times New Roman" w:hAnsi="Times New Roman" w:cs="Times New Roman"/>
          <w:b/>
          <w:color w:val="auto"/>
        </w:rPr>
        <w:t>H</w:t>
      </w:r>
      <w:r w:rsidRPr="00DE67A6">
        <w:rPr>
          <w:rFonts w:ascii="Times New Roman" w:hAnsi="Times New Roman" w:cs="Times New Roman"/>
          <w:b/>
          <w:color w:val="auto"/>
        </w:rPr>
        <w:t xml:space="preserve">EADER </w:t>
      </w:r>
      <w:r w:rsidRPr="00DE67A6">
        <w:rPr>
          <w:rFonts w:ascii="Times New Roman" w:hAnsi="Times New Roman" w:cs="Times New Roman"/>
          <w:b/>
          <w:i/>
          <w:color w:val="auto"/>
        </w:rPr>
        <w:t>POINT.H</w:t>
      </w:r>
      <w:bookmarkEnd w:id="6"/>
    </w:p>
    <w:p w:rsidR="002021C5" w:rsidRPr="00DE67A6" w:rsidRDefault="002021C5" w:rsidP="00CE6C49">
      <w:pPr>
        <w:ind w:left="720"/>
        <w:rPr>
          <w:rFonts w:ascii="Times New Roman" w:hAnsi="Times New Roman" w:cs="Times New Roman"/>
          <w:i/>
          <w:color w:val="auto"/>
        </w:rPr>
      </w:pPr>
      <w:r w:rsidRPr="00DE67A6">
        <w:rPr>
          <w:rFonts w:ascii="Times New Roman" w:hAnsi="Times New Roman" w:cs="Times New Roman"/>
          <w:color w:val="auto"/>
          <w:sz w:val="24"/>
        </w:rPr>
        <w:t>D</w:t>
      </w:r>
      <w:r w:rsidR="001562CD" w:rsidRPr="00DE67A6">
        <w:rPr>
          <w:rFonts w:ascii="Times New Roman" w:hAnsi="Times New Roman" w:cs="Times New Roman"/>
          <w:color w:val="auto"/>
          <w:sz w:val="24"/>
        </w:rPr>
        <w:t>i</w:t>
      </w:r>
      <w:r w:rsidR="005537E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bawah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ditampilkan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keempat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fungsi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prosedur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yang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ada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562CD" w:rsidRPr="00DE67A6">
        <w:rPr>
          <w:rFonts w:ascii="Times New Roman" w:hAnsi="Times New Roman" w:cs="Times New Roman"/>
          <w:color w:val="auto"/>
          <w:sz w:val="24"/>
        </w:rPr>
        <w:t>pada</w:t>
      </w:r>
      <w:proofErr w:type="spellEnd"/>
      <w:r w:rsidR="001562CD" w:rsidRPr="00DE67A6">
        <w:rPr>
          <w:rFonts w:ascii="Times New Roman" w:hAnsi="Times New Roman" w:cs="Times New Roman"/>
          <w:color w:val="auto"/>
          <w:sz w:val="24"/>
        </w:rPr>
        <w:t xml:space="preserve"> header </w:t>
      </w:r>
      <w:proofErr w:type="spellStart"/>
      <w:r w:rsidR="001562CD" w:rsidRPr="00DE67A6">
        <w:rPr>
          <w:rFonts w:ascii="Times New Roman" w:hAnsi="Times New Roman" w:cs="Times New Roman"/>
          <w:i/>
          <w:color w:val="auto"/>
          <w:sz w:val="24"/>
        </w:rPr>
        <w:t>point.h</w:t>
      </w:r>
      <w:proofErr w:type="spellEnd"/>
    </w:p>
    <w:p w:rsidR="000148B8" w:rsidRPr="00DE67A6" w:rsidRDefault="000148B8" w:rsidP="0071109F">
      <w:pPr>
        <w:rPr>
          <w:rFonts w:ascii="Times New Roman" w:hAnsi="Times New Roman" w:cs="Times New Roman"/>
          <w:noProof/>
          <w:color w:val="auto"/>
        </w:rPr>
      </w:pPr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60288" behindDoc="1" locked="0" layoutInCell="1" allowOverlap="1" wp14:anchorId="2B1DBFC1" wp14:editId="2F520E47">
            <wp:simplePos x="0" y="0"/>
            <wp:positionH relativeFrom="margin">
              <wp:align>center</wp:align>
            </wp:positionH>
            <wp:positionV relativeFrom="paragraph">
              <wp:posOffset>67099</wp:posOffset>
            </wp:positionV>
            <wp:extent cx="1975485" cy="536575"/>
            <wp:effectExtent l="0" t="0" r="5715" b="0"/>
            <wp:wrapTight wrapText="bothSides">
              <wp:wrapPolygon edited="0">
                <wp:start x="0" y="0"/>
                <wp:lineTo x="0" y="20705"/>
                <wp:lineTo x="21454" y="20705"/>
                <wp:lineTo x="214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37394" r="66389" b="53139"/>
                    <a:stretch/>
                  </pic:blipFill>
                  <pic:spPr bwMode="auto">
                    <a:xfrm>
                      <a:off x="0" y="0"/>
                      <a:ext cx="1975485" cy="53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1D1" w:rsidRPr="00DE67A6" w:rsidRDefault="00FB41D1" w:rsidP="00EE199E">
      <w:pPr>
        <w:rPr>
          <w:rFonts w:ascii="Times New Roman" w:hAnsi="Times New Roman" w:cs="Times New Roman"/>
          <w:color w:val="auto"/>
        </w:rPr>
      </w:pPr>
    </w:p>
    <w:p w:rsidR="00EE199E" w:rsidRPr="00DE67A6" w:rsidRDefault="006D5D51" w:rsidP="00EE199E">
      <w:pPr>
        <w:jc w:val="center"/>
        <w:rPr>
          <w:rFonts w:ascii="Times New Roman" w:hAnsi="Times New Roman" w:cs="Times New Roman"/>
          <w:i/>
          <w:color w:val="auto"/>
        </w:rPr>
      </w:pPr>
      <w:proofErr w:type="spellStart"/>
      <w:r w:rsidRPr="00DE67A6">
        <w:rPr>
          <w:rFonts w:ascii="Times New Roman" w:hAnsi="Times New Roman" w:cs="Times New Roman"/>
          <w:color w:val="auto"/>
        </w:rPr>
        <w:t>Gambar</w:t>
      </w:r>
      <w:proofErr w:type="spellEnd"/>
      <w:r w:rsidRPr="00DE67A6">
        <w:rPr>
          <w:rFonts w:ascii="Times New Roman" w:hAnsi="Times New Roman" w:cs="Times New Roman"/>
          <w:color w:val="auto"/>
        </w:rPr>
        <w:t xml:space="preserve"> 3. </w:t>
      </w:r>
      <w:proofErr w:type="spellStart"/>
      <w:r w:rsidR="000E1C8C" w:rsidRPr="00DE67A6">
        <w:rPr>
          <w:rFonts w:ascii="Times New Roman" w:hAnsi="Times New Roman" w:cs="Times New Roman"/>
          <w:color w:val="auto"/>
        </w:rPr>
        <w:t>Fungsi</w:t>
      </w:r>
      <w:proofErr w:type="spellEnd"/>
      <w:r w:rsidR="000E1C8C" w:rsidRPr="00DE67A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E1C8C" w:rsidRPr="00DE67A6">
        <w:rPr>
          <w:rFonts w:ascii="Times New Roman" w:hAnsi="Times New Roman" w:cs="Times New Roman"/>
          <w:color w:val="auto"/>
        </w:rPr>
        <w:t>dan</w:t>
      </w:r>
      <w:proofErr w:type="spellEnd"/>
      <w:r w:rsidR="000E1C8C" w:rsidRPr="00DE67A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E1C8C" w:rsidRPr="00DE67A6">
        <w:rPr>
          <w:rFonts w:ascii="Times New Roman" w:hAnsi="Times New Roman" w:cs="Times New Roman"/>
          <w:color w:val="auto"/>
        </w:rPr>
        <w:t>prosedur</w:t>
      </w:r>
      <w:proofErr w:type="spellEnd"/>
      <w:r w:rsidR="000E1C8C" w:rsidRPr="00DE67A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E1C8C" w:rsidRPr="00DE67A6">
        <w:rPr>
          <w:rFonts w:ascii="Times New Roman" w:hAnsi="Times New Roman" w:cs="Times New Roman"/>
          <w:color w:val="auto"/>
        </w:rPr>
        <w:t>pada</w:t>
      </w:r>
      <w:proofErr w:type="spellEnd"/>
      <w:r w:rsidR="000E1C8C" w:rsidRPr="00DE67A6">
        <w:rPr>
          <w:rFonts w:ascii="Times New Roman" w:hAnsi="Times New Roman" w:cs="Times New Roman"/>
          <w:color w:val="auto"/>
        </w:rPr>
        <w:t xml:space="preserve"> header </w:t>
      </w:r>
      <w:proofErr w:type="spellStart"/>
      <w:r w:rsidR="000E1C8C" w:rsidRPr="00DE67A6">
        <w:rPr>
          <w:rFonts w:ascii="Times New Roman" w:hAnsi="Times New Roman" w:cs="Times New Roman"/>
          <w:i/>
          <w:color w:val="auto"/>
        </w:rPr>
        <w:t>point.h</w:t>
      </w:r>
      <w:proofErr w:type="spellEnd"/>
    </w:p>
    <w:p w:rsidR="00F74B5F" w:rsidRPr="00DE67A6" w:rsidRDefault="00EE199E" w:rsidP="00F74B5F">
      <w:pPr>
        <w:jc w:val="both"/>
        <w:rPr>
          <w:rFonts w:ascii="Times New Roman" w:hAnsi="Times New Roman" w:cs="Times New Roman"/>
          <w:color w:val="auto"/>
          <w:sz w:val="24"/>
        </w:rPr>
      </w:pPr>
      <w:r w:rsidRPr="00DE67A6">
        <w:rPr>
          <w:rFonts w:ascii="Times New Roman" w:hAnsi="Times New Roman" w:cs="Times New Roman"/>
          <w:color w:val="auto"/>
          <w:sz w:val="24"/>
        </w:rPr>
        <w:tab/>
      </w:r>
      <w:proofErr w:type="spellStart"/>
      <w:r w:rsidR="00AF1F68" w:rsidRPr="00DE67A6">
        <w:rPr>
          <w:rFonts w:ascii="Times New Roman" w:hAnsi="Times New Roman" w:cs="Times New Roman"/>
          <w:color w:val="auto"/>
          <w:sz w:val="24"/>
        </w:rPr>
        <w:t>Fungsi</w:t>
      </w:r>
      <w:proofErr w:type="spellEnd"/>
      <w:r w:rsidR="00AF1F68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AF1F68" w:rsidRPr="00DE67A6">
        <w:rPr>
          <w:rFonts w:ascii="Times New Roman" w:hAnsi="Times New Roman" w:cs="Times New Roman"/>
          <w:b/>
          <w:color w:val="auto"/>
          <w:sz w:val="24"/>
        </w:rPr>
        <w:t>MakePOINT</w:t>
      </w:r>
      <w:proofErr w:type="spellEnd"/>
      <w:r w:rsidR="00AF1F68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32BB6" w:rsidRPr="00DE67A6">
        <w:rPr>
          <w:rFonts w:ascii="Times New Roman" w:hAnsi="Times New Roman" w:cs="Times New Roman"/>
          <w:color w:val="auto"/>
          <w:sz w:val="24"/>
        </w:rPr>
        <w:t>mengembalikan</w:t>
      </w:r>
      <w:proofErr w:type="spellEnd"/>
      <w:r w:rsidR="00532BB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32BB6" w:rsidRPr="00DE67A6">
        <w:rPr>
          <w:rFonts w:ascii="Times New Roman" w:hAnsi="Times New Roman" w:cs="Times New Roman"/>
          <w:color w:val="auto"/>
          <w:sz w:val="24"/>
        </w:rPr>
        <w:t>sebuah</w:t>
      </w:r>
      <w:proofErr w:type="spellEnd"/>
      <w:r w:rsidR="00532BB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532BB6" w:rsidRPr="00DE67A6">
        <w:rPr>
          <w:rFonts w:ascii="Times New Roman" w:hAnsi="Times New Roman" w:cs="Times New Roman"/>
          <w:b/>
          <w:color w:val="auto"/>
          <w:sz w:val="24"/>
        </w:rPr>
        <w:t>POINT</w:t>
      </w:r>
      <w:r w:rsidR="00532BB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32BB6" w:rsidRPr="00DE67A6">
        <w:rPr>
          <w:rFonts w:ascii="Times New Roman" w:hAnsi="Times New Roman" w:cs="Times New Roman"/>
          <w:color w:val="auto"/>
          <w:sz w:val="24"/>
        </w:rPr>
        <w:t>dari</w:t>
      </w:r>
      <w:proofErr w:type="spellEnd"/>
      <w:r w:rsidR="00532BB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314D5C" w:rsidRPr="00DE67A6">
        <w:rPr>
          <w:rFonts w:ascii="Times New Roman" w:hAnsi="Times New Roman" w:cs="Times New Roman"/>
          <w:color w:val="auto"/>
          <w:sz w:val="24"/>
        </w:rPr>
        <w:t xml:space="preserve">input </w:t>
      </w:r>
      <w:r w:rsidR="00E90EB8" w:rsidRPr="00DE67A6">
        <w:rPr>
          <w:rFonts w:ascii="Times New Roman" w:hAnsi="Times New Roman" w:cs="Times New Roman"/>
          <w:color w:val="auto"/>
          <w:sz w:val="24"/>
        </w:rPr>
        <w:t xml:space="preserve">parameter </w:t>
      </w:r>
      <w:proofErr w:type="spellStart"/>
      <w:r w:rsidR="00314D5C" w:rsidRPr="00DE67A6">
        <w:rPr>
          <w:rFonts w:ascii="Times New Roman" w:hAnsi="Times New Roman" w:cs="Times New Roman"/>
          <w:color w:val="auto"/>
          <w:sz w:val="24"/>
        </w:rPr>
        <w:t>absis</w:t>
      </w:r>
      <w:proofErr w:type="spellEnd"/>
      <w:r w:rsidR="00314D5C" w:rsidRPr="00DE67A6">
        <w:rPr>
          <w:rFonts w:ascii="Times New Roman" w:hAnsi="Times New Roman" w:cs="Times New Roman"/>
          <w:color w:val="auto"/>
          <w:sz w:val="24"/>
        </w:rPr>
        <w:t xml:space="preserve"> (</w:t>
      </w:r>
      <w:r w:rsidR="00314D5C" w:rsidRPr="00DE67A6">
        <w:rPr>
          <w:rFonts w:ascii="Times New Roman" w:hAnsi="Times New Roman" w:cs="Times New Roman"/>
          <w:i/>
          <w:color w:val="auto"/>
          <w:sz w:val="24"/>
        </w:rPr>
        <w:t>X</w:t>
      </w:r>
      <w:r w:rsidR="00314D5C" w:rsidRPr="00DE67A6">
        <w:rPr>
          <w:rFonts w:ascii="Times New Roman" w:hAnsi="Times New Roman" w:cs="Times New Roman"/>
          <w:color w:val="auto"/>
          <w:sz w:val="24"/>
        </w:rPr>
        <w:t xml:space="preserve">) </w:t>
      </w:r>
      <w:proofErr w:type="spellStart"/>
      <w:r w:rsidR="00314D5C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314D5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14D5C" w:rsidRPr="00DE67A6">
        <w:rPr>
          <w:rFonts w:ascii="Times New Roman" w:hAnsi="Times New Roman" w:cs="Times New Roman"/>
          <w:color w:val="auto"/>
          <w:sz w:val="24"/>
        </w:rPr>
        <w:t>ordinat</w:t>
      </w:r>
      <w:proofErr w:type="spellEnd"/>
      <w:r w:rsidR="00314D5C" w:rsidRPr="00DE67A6">
        <w:rPr>
          <w:rFonts w:ascii="Times New Roman" w:hAnsi="Times New Roman" w:cs="Times New Roman"/>
          <w:color w:val="auto"/>
          <w:sz w:val="24"/>
        </w:rPr>
        <w:t xml:space="preserve"> (</w:t>
      </w:r>
      <w:r w:rsidR="00314D5C" w:rsidRPr="00DE67A6">
        <w:rPr>
          <w:rFonts w:ascii="Times New Roman" w:hAnsi="Times New Roman" w:cs="Times New Roman"/>
          <w:i/>
          <w:color w:val="auto"/>
          <w:sz w:val="24"/>
        </w:rPr>
        <w:t>Y</w:t>
      </w:r>
      <w:r w:rsidR="00314D5C" w:rsidRPr="00DE67A6">
        <w:rPr>
          <w:rFonts w:ascii="Times New Roman" w:hAnsi="Times New Roman" w:cs="Times New Roman"/>
          <w:color w:val="auto"/>
          <w:sz w:val="24"/>
        </w:rPr>
        <w:t>).</w:t>
      </w:r>
      <w:r w:rsidR="00902410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670AE" w:rsidRPr="00DE67A6">
        <w:rPr>
          <w:rFonts w:ascii="Times New Roman" w:hAnsi="Times New Roman" w:cs="Times New Roman"/>
          <w:color w:val="auto"/>
          <w:sz w:val="24"/>
        </w:rPr>
        <w:t>Prosedur</w:t>
      </w:r>
      <w:proofErr w:type="spellEnd"/>
      <w:r w:rsidR="002670A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670AE" w:rsidRPr="00DE67A6">
        <w:rPr>
          <w:rFonts w:ascii="Times New Roman" w:hAnsi="Times New Roman" w:cs="Times New Roman"/>
          <w:b/>
          <w:color w:val="auto"/>
          <w:sz w:val="24"/>
        </w:rPr>
        <w:t>TulisPOINT</w:t>
      </w:r>
      <w:proofErr w:type="spellEnd"/>
      <w:r w:rsidR="002670A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10077" w:rsidRPr="00DE67A6">
        <w:rPr>
          <w:rFonts w:ascii="Times New Roman" w:hAnsi="Times New Roman" w:cs="Times New Roman"/>
          <w:color w:val="auto"/>
          <w:sz w:val="24"/>
        </w:rPr>
        <w:t>menuliskan</w:t>
      </w:r>
      <w:proofErr w:type="spellEnd"/>
      <w:r w:rsidR="00510077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A858DC" w:rsidRPr="00DE67A6">
        <w:rPr>
          <w:rFonts w:ascii="Times New Roman" w:hAnsi="Times New Roman" w:cs="Times New Roman"/>
          <w:color w:val="auto"/>
          <w:sz w:val="24"/>
        </w:rPr>
        <w:t>sebuah</w:t>
      </w:r>
      <w:proofErr w:type="spellEnd"/>
      <w:r w:rsidR="00A858D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A858DC" w:rsidRPr="00DE67A6">
        <w:rPr>
          <w:rFonts w:ascii="Times New Roman" w:hAnsi="Times New Roman" w:cs="Times New Roman"/>
          <w:b/>
          <w:color w:val="auto"/>
          <w:sz w:val="24"/>
        </w:rPr>
        <w:t>POINT</w:t>
      </w:r>
      <w:r w:rsidR="00A858DC" w:rsidRPr="00DE67A6">
        <w:rPr>
          <w:rFonts w:ascii="Times New Roman" w:hAnsi="Times New Roman" w:cs="Times New Roman"/>
          <w:i/>
          <w:color w:val="auto"/>
          <w:sz w:val="24"/>
        </w:rPr>
        <w:t xml:space="preserve"> </w:t>
      </w:r>
      <w:proofErr w:type="spellStart"/>
      <w:r w:rsidR="00A858DC" w:rsidRPr="00DE67A6">
        <w:rPr>
          <w:rFonts w:ascii="Times New Roman" w:hAnsi="Times New Roman" w:cs="Times New Roman"/>
          <w:color w:val="auto"/>
          <w:sz w:val="24"/>
        </w:rPr>
        <w:t>dalam</w:t>
      </w:r>
      <w:proofErr w:type="spellEnd"/>
      <w:r w:rsidR="00A858D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A858DC" w:rsidRPr="00DE67A6">
        <w:rPr>
          <w:rFonts w:ascii="Times New Roman" w:hAnsi="Times New Roman" w:cs="Times New Roman"/>
          <w:color w:val="auto"/>
          <w:sz w:val="24"/>
        </w:rPr>
        <w:t>bentuk</w:t>
      </w:r>
      <w:proofErr w:type="spellEnd"/>
      <w:r w:rsidR="00A858D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1944F7" w:rsidRPr="00DE67A6">
        <w:rPr>
          <w:rFonts w:ascii="Times New Roman" w:hAnsi="Times New Roman" w:cs="Times New Roman"/>
          <w:color w:val="auto"/>
          <w:sz w:val="24"/>
        </w:rPr>
        <w:t>“</w:t>
      </w:r>
      <w:r w:rsidR="00E85FFB" w:rsidRPr="00DE67A6">
        <w:rPr>
          <w:rFonts w:ascii="Times New Roman" w:hAnsi="Times New Roman" w:cs="Times New Roman"/>
          <w:color w:val="auto"/>
          <w:sz w:val="24"/>
        </w:rPr>
        <w:t>(</w:t>
      </w:r>
      <w:r w:rsidR="001944F7" w:rsidRPr="00DE67A6">
        <w:rPr>
          <w:rFonts w:ascii="Times New Roman" w:hAnsi="Times New Roman" w:cs="Times New Roman"/>
          <w:color w:val="auto"/>
          <w:sz w:val="24"/>
        </w:rPr>
        <w:t>&lt;</w:t>
      </w:r>
      <w:proofErr w:type="spellStart"/>
      <w:r w:rsidR="001944F7" w:rsidRPr="00DE67A6">
        <w:rPr>
          <w:rFonts w:ascii="Times New Roman" w:hAnsi="Times New Roman" w:cs="Times New Roman"/>
          <w:b/>
          <w:color w:val="auto"/>
          <w:sz w:val="24"/>
        </w:rPr>
        <w:t>absis</w:t>
      </w:r>
      <w:proofErr w:type="spellEnd"/>
      <w:r w:rsidR="001944F7" w:rsidRPr="00DE67A6">
        <w:rPr>
          <w:rFonts w:ascii="Times New Roman" w:hAnsi="Times New Roman" w:cs="Times New Roman"/>
          <w:color w:val="auto"/>
          <w:sz w:val="24"/>
        </w:rPr>
        <w:t>&gt;, &lt;</w:t>
      </w:r>
      <w:proofErr w:type="spellStart"/>
      <w:r w:rsidR="001944F7" w:rsidRPr="00DE67A6">
        <w:rPr>
          <w:rFonts w:ascii="Times New Roman" w:hAnsi="Times New Roman" w:cs="Times New Roman"/>
          <w:b/>
          <w:color w:val="auto"/>
          <w:sz w:val="24"/>
        </w:rPr>
        <w:t>ordinat</w:t>
      </w:r>
      <w:proofErr w:type="spellEnd"/>
      <w:r w:rsidR="001944F7" w:rsidRPr="00DE67A6">
        <w:rPr>
          <w:rFonts w:ascii="Times New Roman" w:hAnsi="Times New Roman" w:cs="Times New Roman"/>
          <w:color w:val="auto"/>
          <w:sz w:val="24"/>
        </w:rPr>
        <w:t xml:space="preserve">&gt;)”. </w:t>
      </w:r>
      <w:proofErr w:type="spellStart"/>
      <w:r w:rsidR="00A62A82" w:rsidRPr="00DE67A6">
        <w:rPr>
          <w:rFonts w:ascii="Times New Roman" w:hAnsi="Times New Roman" w:cs="Times New Roman"/>
          <w:color w:val="auto"/>
          <w:sz w:val="24"/>
        </w:rPr>
        <w:t>Kedua</w:t>
      </w:r>
      <w:proofErr w:type="spellEnd"/>
      <w:r w:rsidR="00A62A8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83391" w:rsidRPr="00DE67A6">
        <w:rPr>
          <w:rFonts w:ascii="Times New Roman" w:hAnsi="Times New Roman" w:cs="Times New Roman"/>
          <w:color w:val="auto"/>
          <w:sz w:val="24"/>
        </w:rPr>
        <w:t>fungsi</w:t>
      </w:r>
      <w:proofErr w:type="spellEnd"/>
      <w:r w:rsidR="0008339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83391" w:rsidRPr="00DE67A6">
        <w:rPr>
          <w:rFonts w:ascii="Times New Roman" w:hAnsi="Times New Roman" w:cs="Times New Roman"/>
          <w:color w:val="auto"/>
          <w:sz w:val="24"/>
        </w:rPr>
        <w:t>tidak</w:t>
      </w:r>
      <w:proofErr w:type="spellEnd"/>
      <w:r w:rsidR="0008339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83391" w:rsidRPr="00DE67A6">
        <w:rPr>
          <w:rFonts w:ascii="Times New Roman" w:hAnsi="Times New Roman" w:cs="Times New Roman"/>
          <w:color w:val="auto"/>
          <w:sz w:val="24"/>
        </w:rPr>
        <w:t>ditampilkan</w:t>
      </w:r>
      <w:proofErr w:type="spellEnd"/>
      <w:r w:rsidR="0008339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83391" w:rsidRPr="00DE67A6">
        <w:rPr>
          <w:rFonts w:ascii="Times New Roman" w:hAnsi="Times New Roman" w:cs="Times New Roman"/>
          <w:color w:val="auto"/>
          <w:sz w:val="24"/>
        </w:rPr>
        <w:t>lagi</w:t>
      </w:r>
      <w:proofErr w:type="spellEnd"/>
      <w:r w:rsidR="0008339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71399E" w:rsidRPr="00DE67A6">
        <w:rPr>
          <w:rFonts w:ascii="Times New Roman" w:hAnsi="Times New Roman" w:cs="Times New Roman"/>
          <w:i/>
          <w:color w:val="auto"/>
          <w:sz w:val="24"/>
        </w:rPr>
        <w:t xml:space="preserve">screenshot </w:t>
      </w:r>
      <w:proofErr w:type="spellStart"/>
      <w:r w:rsidR="003D167B" w:rsidRPr="00DE67A6">
        <w:rPr>
          <w:rFonts w:ascii="Times New Roman" w:hAnsi="Times New Roman" w:cs="Times New Roman"/>
          <w:color w:val="auto"/>
          <w:sz w:val="24"/>
        </w:rPr>
        <w:t>metodenya</w:t>
      </w:r>
      <w:proofErr w:type="spellEnd"/>
      <w:r w:rsidR="003D167B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D167B" w:rsidRPr="00DE67A6">
        <w:rPr>
          <w:rFonts w:ascii="Times New Roman" w:hAnsi="Times New Roman" w:cs="Times New Roman"/>
          <w:color w:val="auto"/>
          <w:sz w:val="24"/>
        </w:rPr>
        <w:t>mengingat</w:t>
      </w:r>
      <w:proofErr w:type="spellEnd"/>
      <w:r w:rsidR="003D167B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26F5E" w:rsidRPr="00DE67A6">
        <w:rPr>
          <w:rFonts w:ascii="Times New Roman" w:hAnsi="Times New Roman" w:cs="Times New Roman"/>
          <w:color w:val="auto"/>
          <w:sz w:val="24"/>
        </w:rPr>
        <w:t>abstraksinya</w:t>
      </w:r>
      <w:proofErr w:type="spellEnd"/>
      <w:r w:rsidR="00D26F5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26F5E" w:rsidRPr="00DE67A6">
        <w:rPr>
          <w:rFonts w:ascii="Times New Roman" w:hAnsi="Times New Roman" w:cs="Times New Roman"/>
          <w:color w:val="auto"/>
          <w:sz w:val="24"/>
        </w:rPr>
        <w:t>terlalu</w:t>
      </w:r>
      <w:proofErr w:type="spellEnd"/>
      <w:r w:rsidR="00D26F5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26F5E" w:rsidRPr="00DE67A6">
        <w:rPr>
          <w:rFonts w:ascii="Times New Roman" w:hAnsi="Times New Roman" w:cs="Times New Roman"/>
          <w:color w:val="auto"/>
          <w:sz w:val="24"/>
        </w:rPr>
        <w:t>rendah</w:t>
      </w:r>
      <w:proofErr w:type="spellEnd"/>
      <w:r w:rsidR="00D26F5E" w:rsidRPr="00DE67A6">
        <w:rPr>
          <w:rFonts w:ascii="Times New Roman" w:hAnsi="Times New Roman" w:cs="Times New Roman"/>
          <w:color w:val="auto"/>
          <w:sz w:val="24"/>
        </w:rPr>
        <w:t xml:space="preserve">. </w:t>
      </w:r>
    </w:p>
    <w:p w:rsidR="00225AAB" w:rsidRPr="00DE67A6" w:rsidRDefault="00D26F5E" w:rsidP="00225AAB">
      <w:pPr>
        <w:ind w:firstLine="720"/>
        <w:jc w:val="both"/>
        <w:rPr>
          <w:rFonts w:ascii="Times New Roman" w:hAnsi="Times New Roman" w:cs="Times New Roman"/>
          <w:color w:val="auto"/>
        </w:rPr>
      </w:pPr>
      <w:r w:rsidRPr="00DE67A6">
        <w:rPr>
          <w:rFonts w:ascii="Times New Roman" w:hAnsi="Times New Roman" w:cs="Times New Roman"/>
          <w:color w:val="auto"/>
          <w:sz w:val="24"/>
        </w:rPr>
        <w:t xml:space="preserve">Di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bawah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ditampilkan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04B4F" w:rsidRPr="00DE67A6">
        <w:rPr>
          <w:rFonts w:ascii="Times New Roman" w:hAnsi="Times New Roman" w:cs="Times New Roman"/>
          <w:color w:val="auto"/>
          <w:sz w:val="24"/>
        </w:rPr>
        <w:t>prosedur</w:t>
      </w:r>
      <w:proofErr w:type="spellEnd"/>
      <w:r w:rsidR="00204B4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04B4F" w:rsidRPr="00DE67A6">
        <w:rPr>
          <w:rFonts w:ascii="Times New Roman" w:hAnsi="Times New Roman" w:cs="Times New Roman"/>
          <w:b/>
          <w:color w:val="auto"/>
          <w:sz w:val="24"/>
        </w:rPr>
        <w:t>BacaPOINT</w:t>
      </w:r>
      <w:proofErr w:type="spellEnd"/>
      <w:r w:rsidR="00204B4F" w:rsidRPr="00DE67A6">
        <w:rPr>
          <w:rFonts w:ascii="Times New Roman" w:hAnsi="Times New Roman" w:cs="Times New Roman"/>
          <w:color w:val="auto"/>
          <w:sz w:val="24"/>
        </w:rPr>
        <w:t xml:space="preserve"> yang </w:t>
      </w:r>
      <w:proofErr w:type="spellStart"/>
      <w:r w:rsidR="002C4DCB" w:rsidRPr="00DE67A6">
        <w:rPr>
          <w:rFonts w:ascii="Times New Roman" w:hAnsi="Times New Roman" w:cs="Times New Roman"/>
          <w:color w:val="auto"/>
          <w:sz w:val="24"/>
        </w:rPr>
        <w:t>membentuk</w:t>
      </w:r>
      <w:proofErr w:type="spellEnd"/>
      <w:r w:rsidR="002C4DCB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EA4DA0" w:rsidRPr="00DE67A6">
        <w:rPr>
          <w:rFonts w:ascii="Times New Roman" w:hAnsi="Times New Roman" w:cs="Times New Roman"/>
          <w:color w:val="auto"/>
          <w:sz w:val="24"/>
        </w:rPr>
        <w:t>suatu</w:t>
      </w:r>
      <w:proofErr w:type="spellEnd"/>
      <w:r w:rsidR="00EA4DA0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EA4DA0" w:rsidRPr="00DE67A6">
        <w:rPr>
          <w:rFonts w:ascii="Times New Roman" w:hAnsi="Times New Roman" w:cs="Times New Roman"/>
          <w:i/>
          <w:color w:val="auto"/>
          <w:sz w:val="24"/>
        </w:rPr>
        <w:t xml:space="preserve">point </w:t>
      </w:r>
      <w:proofErr w:type="spellStart"/>
      <w:r w:rsidR="007E635D" w:rsidRPr="00DE67A6">
        <w:rPr>
          <w:rFonts w:ascii="Times New Roman" w:hAnsi="Times New Roman" w:cs="Times New Roman"/>
          <w:color w:val="auto"/>
          <w:sz w:val="24"/>
        </w:rPr>
        <w:t>dengan</w:t>
      </w:r>
      <w:proofErr w:type="spellEnd"/>
      <w:r w:rsidR="007E635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36294" w:rsidRPr="00DE67A6">
        <w:rPr>
          <w:rFonts w:ascii="Times New Roman" w:hAnsi="Times New Roman" w:cs="Times New Roman"/>
          <w:color w:val="auto"/>
          <w:sz w:val="24"/>
        </w:rPr>
        <w:t>acak</w:t>
      </w:r>
      <w:proofErr w:type="spellEnd"/>
      <w:r w:rsidR="0053629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36294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7E635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635D" w:rsidRPr="00DE67A6">
        <w:rPr>
          <w:rFonts w:ascii="Times New Roman" w:hAnsi="Times New Roman" w:cs="Times New Roman"/>
          <w:color w:val="auto"/>
          <w:sz w:val="24"/>
        </w:rPr>
        <w:t>batasan</w:t>
      </w:r>
      <w:proofErr w:type="spellEnd"/>
      <w:r w:rsidR="007E635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635D" w:rsidRPr="00DE67A6">
        <w:rPr>
          <w:rFonts w:ascii="Times New Roman" w:hAnsi="Times New Roman" w:cs="Times New Roman"/>
          <w:color w:val="auto"/>
          <w:sz w:val="24"/>
        </w:rPr>
        <w:t>nilai</w:t>
      </w:r>
      <w:proofErr w:type="spellEnd"/>
      <w:r w:rsidR="007E635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7E635D" w:rsidRPr="00DE67A6">
        <w:rPr>
          <w:rFonts w:ascii="Times New Roman" w:hAnsi="Times New Roman" w:cs="Times New Roman"/>
          <w:b/>
          <w:i/>
          <w:color w:val="auto"/>
          <w:sz w:val="24"/>
        </w:rPr>
        <w:t>max</w:t>
      </w:r>
      <w:r w:rsidR="007E635D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36294" w:rsidRPr="00DE67A6">
        <w:rPr>
          <w:rFonts w:ascii="Times New Roman" w:hAnsi="Times New Roman" w:cs="Times New Roman"/>
          <w:color w:val="auto"/>
          <w:sz w:val="24"/>
        </w:rPr>
        <w:t>pada</w:t>
      </w:r>
      <w:proofErr w:type="spellEnd"/>
      <w:r w:rsidR="0053629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10BBC" w:rsidRPr="00DE67A6">
        <w:rPr>
          <w:rFonts w:ascii="Times New Roman" w:hAnsi="Times New Roman" w:cs="Times New Roman"/>
          <w:color w:val="auto"/>
          <w:sz w:val="24"/>
        </w:rPr>
        <w:t>kedua</w:t>
      </w:r>
      <w:proofErr w:type="spellEnd"/>
      <w:r w:rsidR="00010BB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10BBC" w:rsidRPr="00DE67A6">
        <w:rPr>
          <w:rFonts w:ascii="Times New Roman" w:hAnsi="Times New Roman" w:cs="Times New Roman"/>
          <w:color w:val="auto"/>
          <w:sz w:val="24"/>
        </w:rPr>
        <w:t>absis</w:t>
      </w:r>
      <w:proofErr w:type="spellEnd"/>
      <w:r w:rsidR="00010BB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10BBC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010BB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74B5F" w:rsidRPr="00DE67A6">
        <w:rPr>
          <w:rFonts w:ascii="Times New Roman" w:hAnsi="Times New Roman" w:cs="Times New Roman"/>
          <w:color w:val="auto"/>
          <w:sz w:val="24"/>
        </w:rPr>
        <w:t>ordinatnya</w:t>
      </w:r>
      <w:proofErr w:type="spellEnd"/>
      <w:r w:rsidR="00F74B5F" w:rsidRPr="00DE67A6">
        <w:rPr>
          <w:rFonts w:ascii="Times New Roman" w:hAnsi="Times New Roman" w:cs="Times New Roman"/>
          <w:color w:val="auto"/>
          <w:sz w:val="24"/>
        </w:rPr>
        <w:t>.</w:t>
      </w:r>
      <w:r w:rsidR="008E280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8B6767" w:rsidRPr="00DE67A6">
        <w:rPr>
          <w:rFonts w:ascii="Times New Roman" w:hAnsi="Times New Roman" w:cs="Times New Roman"/>
          <w:color w:val="auto"/>
          <w:sz w:val="24"/>
        </w:rPr>
        <w:t>Fungsi</w:t>
      </w:r>
      <w:proofErr w:type="spellEnd"/>
      <w:r w:rsidR="008B6767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8B6767" w:rsidRPr="00DE67A6">
        <w:rPr>
          <w:rFonts w:ascii="Times New Roman" w:hAnsi="Times New Roman" w:cs="Times New Roman"/>
          <w:b/>
          <w:color w:val="auto"/>
          <w:sz w:val="24"/>
        </w:rPr>
        <w:t>Gradien</w:t>
      </w:r>
      <w:proofErr w:type="spellEnd"/>
      <w:r w:rsidR="008B6767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3C6511" w:rsidRPr="00DE67A6">
        <w:rPr>
          <w:rFonts w:ascii="Times New Roman" w:hAnsi="Times New Roman" w:cs="Times New Roman"/>
          <w:color w:val="auto"/>
          <w:sz w:val="24"/>
        </w:rPr>
        <w:t xml:space="preserve">yang </w:t>
      </w:r>
      <w:proofErr w:type="spellStart"/>
      <w:r w:rsidR="003C6511" w:rsidRPr="00DE67A6">
        <w:rPr>
          <w:rFonts w:ascii="Times New Roman" w:hAnsi="Times New Roman" w:cs="Times New Roman"/>
          <w:color w:val="auto"/>
          <w:sz w:val="24"/>
        </w:rPr>
        <w:t>menerima</w:t>
      </w:r>
      <w:proofErr w:type="spellEnd"/>
      <w:r w:rsidR="003C651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3C6511" w:rsidRPr="00DE67A6">
        <w:rPr>
          <w:rFonts w:ascii="Times New Roman" w:hAnsi="Times New Roman" w:cs="Times New Roman"/>
          <w:i/>
          <w:color w:val="auto"/>
          <w:sz w:val="24"/>
        </w:rPr>
        <w:t>input</w:t>
      </w:r>
      <w:r w:rsidR="003C651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C6511" w:rsidRPr="00DE67A6">
        <w:rPr>
          <w:rFonts w:ascii="Times New Roman" w:hAnsi="Times New Roman" w:cs="Times New Roman"/>
          <w:color w:val="auto"/>
          <w:sz w:val="24"/>
        </w:rPr>
        <w:t>dua</w:t>
      </w:r>
      <w:proofErr w:type="spellEnd"/>
      <w:r w:rsidR="003C651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C6511" w:rsidRPr="00DE67A6">
        <w:rPr>
          <w:rFonts w:ascii="Times New Roman" w:hAnsi="Times New Roman" w:cs="Times New Roman"/>
          <w:color w:val="auto"/>
          <w:sz w:val="24"/>
        </w:rPr>
        <w:t>titik</w:t>
      </w:r>
      <w:proofErr w:type="spellEnd"/>
      <w:r w:rsidR="003C651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8B6767" w:rsidRPr="00DE67A6">
        <w:rPr>
          <w:rFonts w:ascii="Times New Roman" w:hAnsi="Times New Roman" w:cs="Times New Roman"/>
          <w:color w:val="auto"/>
          <w:sz w:val="24"/>
        </w:rPr>
        <w:t>juga</w:t>
      </w:r>
      <w:proofErr w:type="spellEnd"/>
      <w:r w:rsidR="008B6767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8B6767" w:rsidRPr="00DE67A6">
        <w:rPr>
          <w:rFonts w:ascii="Times New Roman" w:hAnsi="Times New Roman" w:cs="Times New Roman"/>
          <w:color w:val="auto"/>
          <w:sz w:val="24"/>
        </w:rPr>
        <w:t>ditampilkan</w:t>
      </w:r>
      <w:proofErr w:type="spellEnd"/>
      <w:r w:rsidR="008B6767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8B6767" w:rsidRPr="00DE67A6">
        <w:rPr>
          <w:rFonts w:ascii="Times New Roman" w:hAnsi="Times New Roman" w:cs="Times New Roman"/>
          <w:color w:val="auto"/>
          <w:sz w:val="24"/>
        </w:rPr>
        <w:t>dibawah</w:t>
      </w:r>
      <w:proofErr w:type="spellEnd"/>
      <w:r w:rsidR="008B6767" w:rsidRPr="00DE67A6">
        <w:rPr>
          <w:rFonts w:ascii="Times New Roman" w:hAnsi="Times New Roman" w:cs="Times New Roman"/>
          <w:color w:val="auto"/>
          <w:sz w:val="24"/>
        </w:rPr>
        <w:t xml:space="preserve">. </w:t>
      </w:r>
      <w:proofErr w:type="spellStart"/>
      <w:r w:rsidR="005851C4" w:rsidRPr="00DE67A6">
        <w:rPr>
          <w:rFonts w:ascii="Times New Roman" w:hAnsi="Times New Roman" w:cs="Times New Roman"/>
          <w:color w:val="auto"/>
          <w:sz w:val="24"/>
        </w:rPr>
        <w:t>Mengingat</w:t>
      </w:r>
      <w:proofErr w:type="spellEnd"/>
      <w:r w:rsidR="005851C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2F77A2" w:rsidRPr="00DE67A6">
        <w:rPr>
          <w:rFonts w:ascii="Times New Roman" w:hAnsi="Times New Roman" w:cs="Times New Roman"/>
          <w:color w:val="auto"/>
          <w:sz w:val="24"/>
        </w:rPr>
        <w:t xml:space="preserve">gradient </w:t>
      </w:r>
      <w:proofErr w:type="spellStart"/>
      <w:r w:rsidR="002F77A2" w:rsidRPr="00DE67A6">
        <w:rPr>
          <w:rFonts w:ascii="Times New Roman" w:hAnsi="Times New Roman" w:cs="Times New Roman"/>
          <w:color w:val="auto"/>
          <w:sz w:val="24"/>
        </w:rPr>
        <w:t>membagi</w:t>
      </w:r>
      <w:proofErr w:type="spellEnd"/>
      <w:r w:rsidR="002F77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97CDF" w:rsidRPr="00DE67A6">
        <w:rPr>
          <w:rFonts w:ascii="Times New Roman" w:hAnsi="Times New Roman" w:cs="Times New Roman"/>
          <w:color w:val="auto"/>
          <w:sz w:val="24"/>
        </w:rPr>
        <w:t>perbedaan</w:t>
      </w:r>
      <w:proofErr w:type="spellEnd"/>
      <w:r w:rsidR="00097CD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97CDF" w:rsidRPr="00DE67A6">
        <w:rPr>
          <w:rFonts w:ascii="Times New Roman" w:hAnsi="Times New Roman" w:cs="Times New Roman"/>
          <w:color w:val="auto"/>
          <w:sz w:val="24"/>
        </w:rPr>
        <w:t>ordinat</w:t>
      </w:r>
      <w:proofErr w:type="spellEnd"/>
      <w:r w:rsidR="00097CD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97CDF" w:rsidRPr="00DE67A6">
        <w:rPr>
          <w:rFonts w:ascii="Times New Roman" w:hAnsi="Times New Roman" w:cs="Times New Roman"/>
          <w:color w:val="auto"/>
          <w:sz w:val="24"/>
        </w:rPr>
        <w:t>dengan</w:t>
      </w:r>
      <w:proofErr w:type="spellEnd"/>
      <w:r w:rsidR="00097CD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97CDF" w:rsidRPr="00DE67A6">
        <w:rPr>
          <w:rFonts w:ascii="Times New Roman" w:hAnsi="Times New Roman" w:cs="Times New Roman"/>
          <w:color w:val="auto"/>
          <w:sz w:val="24"/>
        </w:rPr>
        <w:t>perbedaan</w:t>
      </w:r>
      <w:proofErr w:type="spellEnd"/>
      <w:r w:rsidR="00097CD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97CDF" w:rsidRPr="00DE67A6">
        <w:rPr>
          <w:rFonts w:ascii="Times New Roman" w:hAnsi="Times New Roman" w:cs="Times New Roman"/>
          <w:color w:val="auto"/>
          <w:sz w:val="24"/>
        </w:rPr>
        <w:t>absis</w:t>
      </w:r>
      <w:proofErr w:type="spellEnd"/>
      <w:r w:rsidR="00097CDF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maka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jika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kedua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titik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memiliki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absis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yang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sama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maka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secara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matematika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akan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menghasilkan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nilai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tak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E0FA2" w:rsidRPr="00DE67A6">
        <w:rPr>
          <w:rFonts w:ascii="Times New Roman" w:hAnsi="Times New Roman" w:cs="Times New Roman"/>
          <w:color w:val="auto"/>
          <w:sz w:val="24"/>
        </w:rPr>
        <w:t>terhingga</w:t>
      </w:r>
      <w:proofErr w:type="spellEnd"/>
      <w:r w:rsidR="00CE0FA2" w:rsidRPr="00DE67A6">
        <w:rPr>
          <w:rFonts w:ascii="Times New Roman" w:hAnsi="Times New Roman" w:cs="Times New Roman"/>
          <w:color w:val="auto"/>
          <w:sz w:val="24"/>
        </w:rPr>
        <w:t>.</w:t>
      </w:r>
      <w:r w:rsidR="00DE26C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C4E23" w:rsidRPr="00DE67A6">
        <w:rPr>
          <w:rFonts w:ascii="Times New Roman" w:hAnsi="Times New Roman" w:cs="Times New Roman"/>
          <w:color w:val="auto"/>
          <w:sz w:val="24"/>
        </w:rPr>
        <w:t>Untuk</w:t>
      </w:r>
      <w:proofErr w:type="spellEnd"/>
      <w:r w:rsidR="002C4E23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C4E23" w:rsidRPr="00DE67A6">
        <w:rPr>
          <w:rFonts w:ascii="Times New Roman" w:hAnsi="Times New Roman" w:cs="Times New Roman"/>
          <w:color w:val="auto"/>
          <w:sz w:val="24"/>
        </w:rPr>
        <w:t>mengkompensasi</w:t>
      </w:r>
      <w:proofErr w:type="spellEnd"/>
      <w:r w:rsidR="002C4E23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C4E23" w:rsidRPr="00DE67A6">
        <w:rPr>
          <w:rFonts w:ascii="Times New Roman" w:hAnsi="Times New Roman" w:cs="Times New Roman"/>
          <w:color w:val="auto"/>
          <w:sz w:val="24"/>
        </w:rPr>
        <w:t>hal</w:t>
      </w:r>
      <w:proofErr w:type="spellEnd"/>
      <w:r w:rsidR="002C4E23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C4E23" w:rsidRPr="00DE67A6">
        <w:rPr>
          <w:rFonts w:ascii="Times New Roman" w:hAnsi="Times New Roman" w:cs="Times New Roman"/>
          <w:color w:val="auto"/>
          <w:sz w:val="24"/>
        </w:rPr>
        <w:t>tersebut</w:t>
      </w:r>
      <w:proofErr w:type="spellEnd"/>
      <w:r w:rsidR="002C4E23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405010" w:rsidRPr="00DE67A6">
        <w:rPr>
          <w:rFonts w:ascii="Times New Roman" w:hAnsi="Times New Roman" w:cs="Times New Roman"/>
          <w:color w:val="auto"/>
          <w:sz w:val="24"/>
        </w:rPr>
        <w:t>dilakukan</w:t>
      </w:r>
      <w:proofErr w:type="spellEnd"/>
      <w:r w:rsidR="00405010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05010" w:rsidRPr="00DE67A6">
        <w:rPr>
          <w:rFonts w:ascii="Times New Roman" w:hAnsi="Times New Roman" w:cs="Times New Roman"/>
          <w:color w:val="auto"/>
          <w:sz w:val="24"/>
        </w:rPr>
        <w:t>pengecekan</w:t>
      </w:r>
      <w:proofErr w:type="spellEnd"/>
      <w:r w:rsidR="00405010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06298" w:rsidRPr="00DE67A6">
        <w:rPr>
          <w:rFonts w:ascii="Times New Roman" w:hAnsi="Times New Roman" w:cs="Times New Roman"/>
          <w:color w:val="auto"/>
          <w:sz w:val="24"/>
        </w:rPr>
        <w:t>kesamaan</w:t>
      </w:r>
      <w:proofErr w:type="spellEnd"/>
      <w:r w:rsidR="00F06298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A2A71" w:rsidRPr="00DE67A6">
        <w:rPr>
          <w:rFonts w:ascii="Times New Roman" w:hAnsi="Times New Roman" w:cs="Times New Roman"/>
          <w:color w:val="auto"/>
          <w:sz w:val="24"/>
        </w:rPr>
        <w:t>nilai</w:t>
      </w:r>
      <w:proofErr w:type="spellEnd"/>
      <w:r w:rsidR="00FA2A7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A2A71" w:rsidRPr="00DE67A6">
        <w:rPr>
          <w:rFonts w:ascii="Times New Roman" w:hAnsi="Times New Roman" w:cs="Times New Roman"/>
          <w:color w:val="auto"/>
          <w:sz w:val="24"/>
        </w:rPr>
        <w:t>absis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terlebih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dahulu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dikembalikan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suatu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nilai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relatif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besar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(9999)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untuk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mengatasi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B6483F" w:rsidRPr="00DE67A6">
        <w:rPr>
          <w:rFonts w:ascii="Times New Roman" w:hAnsi="Times New Roman" w:cs="Times New Roman"/>
          <w:i/>
          <w:color w:val="auto"/>
          <w:sz w:val="24"/>
        </w:rPr>
        <w:t>error</w:t>
      </w:r>
      <w:r w:rsidR="00B6483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6483F" w:rsidRPr="00DE67A6">
        <w:rPr>
          <w:rFonts w:ascii="Times New Roman" w:hAnsi="Times New Roman" w:cs="Times New Roman"/>
          <w:color w:val="auto"/>
          <w:sz w:val="24"/>
        </w:rPr>
        <w:t>tersebut</w:t>
      </w:r>
      <w:proofErr w:type="spellEnd"/>
      <w:r w:rsidR="00B6483F" w:rsidRPr="00DE67A6">
        <w:rPr>
          <w:rFonts w:ascii="Times New Roman" w:hAnsi="Times New Roman" w:cs="Times New Roman"/>
          <w:color w:val="auto"/>
          <w:sz w:val="24"/>
        </w:rPr>
        <w:t>.</w:t>
      </w:r>
      <w:r w:rsidR="00FA2A71" w:rsidRPr="00DE67A6">
        <w:rPr>
          <w:rFonts w:ascii="Times New Roman" w:hAnsi="Times New Roman" w:cs="Times New Roman"/>
          <w:color w:val="auto"/>
          <w:sz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6"/>
        <w:gridCol w:w="5431"/>
      </w:tblGrid>
      <w:tr w:rsidR="00DE67A6" w:rsidRPr="00DE67A6" w:rsidTr="008519F3">
        <w:trPr>
          <w:trHeight w:val="393"/>
        </w:trPr>
        <w:tc>
          <w:tcPr>
            <w:tcW w:w="3066" w:type="dxa"/>
          </w:tcPr>
          <w:p w:rsidR="00225AAB" w:rsidRPr="00DE67A6" w:rsidRDefault="00225AAB" w:rsidP="005C3634">
            <w:pPr>
              <w:rPr>
                <w:rFonts w:ascii="Times New Roman" w:hAnsi="Times New Roman" w:cs="Times New Roman"/>
                <w:color w:val="auto"/>
              </w:rPr>
            </w:pPr>
            <w:r w:rsidRPr="00DE67A6">
              <w:rPr>
                <w:rFonts w:ascii="Times New Roman" w:hAnsi="Times New Roman" w:cs="Times New Roman"/>
                <w:noProof/>
                <w:color w:val="auto"/>
              </w:rPr>
              <w:drawing>
                <wp:anchor distT="0" distB="0" distL="114300" distR="114300" simplePos="0" relativeHeight="251664384" behindDoc="1" locked="0" layoutInCell="1" allowOverlap="1" wp14:anchorId="79FA9859" wp14:editId="1DB39761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295275</wp:posOffset>
                  </wp:positionV>
                  <wp:extent cx="1960374" cy="784860"/>
                  <wp:effectExtent l="0" t="0" r="1905" b="0"/>
                  <wp:wrapTight wrapText="bothSides">
                    <wp:wrapPolygon edited="0">
                      <wp:start x="0" y="0"/>
                      <wp:lineTo x="0" y="20971"/>
                      <wp:lineTo x="21411" y="20971"/>
                      <wp:lineTo x="21411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39" t="32124" r="52361" b="54793"/>
                          <a:stretch/>
                        </pic:blipFill>
                        <pic:spPr bwMode="auto">
                          <a:xfrm>
                            <a:off x="0" y="0"/>
                            <a:ext cx="1960374" cy="78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31" w:type="dxa"/>
          </w:tcPr>
          <w:p w:rsidR="00225AAB" w:rsidRPr="00DE67A6" w:rsidRDefault="00225AAB" w:rsidP="005C3634">
            <w:pPr>
              <w:rPr>
                <w:rFonts w:ascii="Times New Roman" w:hAnsi="Times New Roman" w:cs="Times New Roman"/>
                <w:color w:val="auto"/>
              </w:rPr>
            </w:pPr>
            <w:r w:rsidRPr="00DE67A6">
              <w:rPr>
                <w:rFonts w:ascii="Times New Roman" w:hAnsi="Times New Roman" w:cs="Times New Roman"/>
                <w:noProof/>
                <w:color w:val="auto"/>
              </w:rPr>
              <w:drawing>
                <wp:anchor distT="0" distB="0" distL="114300" distR="114300" simplePos="0" relativeHeight="251666432" behindDoc="1" locked="0" layoutInCell="1" allowOverlap="1" wp14:anchorId="0DC32042" wp14:editId="11B94A6A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185420</wp:posOffset>
                  </wp:positionV>
                  <wp:extent cx="3436620" cy="906780"/>
                  <wp:effectExtent l="0" t="0" r="0" b="7620"/>
                  <wp:wrapTight wrapText="bothSides">
                    <wp:wrapPolygon edited="0">
                      <wp:start x="0" y="0"/>
                      <wp:lineTo x="0" y="21328"/>
                      <wp:lineTo x="21432" y="21328"/>
                      <wp:lineTo x="21432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7" t="56569" r="25000" b="29191"/>
                          <a:stretch/>
                        </pic:blipFill>
                        <pic:spPr bwMode="auto">
                          <a:xfrm>
                            <a:off x="0" y="0"/>
                            <a:ext cx="3436620" cy="906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411958" w:rsidRPr="00DE67A6" w:rsidTr="008519F3">
        <w:trPr>
          <w:trHeight w:val="393"/>
        </w:trPr>
        <w:tc>
          <w:tcPr>
            <w:tcW w:w="3066" w:type="dxa"/>
          </w:tcPr>
          <w:p w:rsidR="00411958" w:rsidRPr="00DE67A6" w:rsidRDefault="00411958" w:rsidP="002C3B08">
            <w:pPr>
              <w:jc w:val="center"/>
              <w:rPr>
                <w:rFonts w:ascii="Times New Roman" w:hAnsi="Times New Roman" w:cs="Times New Roman"/>
                <w:noProof/>
                <w:color w:val="auto"/>
              </w:rPr>
            </w:pPr>
            <w:proofErr w:type="spellStart"/>
            <w:r w:rsidRPr="00DE67A6">
              <w:rPr>
                <w:rFonts w:ascii="Times New Roman" w:hAnsi="Times New Roman" w:cs="Times New Roman"/>
                <w:color w:val="auto"/>
              </w:rPr>
              <w:t>Gambar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</w:rPr>
              <w:t xml:space="preserve"> 4.</w:t>
            </w:r>
            <w:r w:rsidR="002C3B08" w:rsidRPr="00DE67A6">
              <w:rPr>
                <w:rFonts w:ascii="Times New Roman" w:hAnsi="Times New Roman" w:cs="Times New Roman"/>
                <w:color w:val="auto"/>
              </w:rPr>
              <w:t xml:space="preserve">Implementasi </w:t>
            </w:r>
            <w:proofErr w:type="spellStart"/>
            <w:r w:rsidR="002C3B08" w:rsidRPr="00DE67A6">
              <w:rPr>
                <w:rFonts w:ascii="Times New Roman" w:hAnsi="Times New Roman" w:cs="Times New Roman"/>
                <w:color w:val="auto"/>
              </w:rPr>
              <w:t>prosedur</w:t>
            </w:r>
            <w:proofErr w:type="spellEnd"/>
            <w:r w:rsidR="002C3B08" w:rsidRPr="00DE67A6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="002C3B08" w:rsidRPr="00DE67A6">
              <w:rPr>
                <w:rFonts w:ascii="Times New Roman" w:hAnsi="Times New Roman" w:cs="Times New Roman"/>
                <w:b/>
                <w:color w:val="auto"/>
              </w:rPr>
              <w:t>BacaPOINT</w:t>
            </w:r>
            <w:proofErr w:type="spellEnd"/>
          </w:p>
        </w:tc>
        <w:tc>
          <w:tcPr>
            <w:tcW w:w="5431" w:type="dxa"/>
          </w:tcPr>
          <w:p w:rsidR="002C3B08" w:rsidRPr="00DE67A6" w:rsidRDefault="002C3B08" w:rsidP="002C3B08">
            <w:pPr>
              <w:jc w:val="center"/>
              <w:rPr>
                <w:rFonts w:ascii="Times New Roman" w:hAnsi="Times New Roman" w:cs="Times New Roman"/>
                <w:i/>
                <w:color w:val="auto"/>
              </w:rPr>
            </w:pPr>
            <w:proofErr w:type="spellStart"/>
            <w:r w:rsidRPr="00DE67A6">
              <w:rPr>
                <w:rFonts w:ascii="Times New Roman" w:hAnsi="Times New Roman" w:cs="Times New Roman"/>
                <w:color w:val="auto"/>
              </w:rPr>
              <w:t>Gambar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</w:rPr>
              <w:t xml:space="preserve"> 5.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</w:rPr>
              <w:t>Implementasi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</w:rPr>
              <w:t>fungsi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b/>
                <w:color w:val="auto"/>
              </w:rPr>
              <w:t>Gradien</w:t>
            </w:r>
            <w:proofErr w:type="spellEnd"/>
          </w:p>
          <w:p w:rsidR="00411958" w:rsidRPr="00DE67A6" w:rsidRDefault="00411958" w:rsidP="005C3634">
            <w:pPr>
              <w:rPr>
                <w:rFonts w:ascii="Times New Roman" w:hAnsi="Times New Roman" w:cs="Times New Roman"/>
                <w:noProof/>
                <w:color w:val="auto"/>
              </w:rPr>
            </w:pPr>
          </w:p>
        </w:tc>
      </w:tr>
    </w:tbl>
    <w:p w:rsidR="006D5D51" w:rsidRPr="00DE67A6" w:rsidRDefault="006D5D51" w:rsidP="00D01A6F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71109F" w:rsidRPr="00DE67A6" w:rsidRDefault="0071109F" w:rsidP="0071109F">
      <w:pPr>
        <w:pStyle w:val="Heading2"/>
        <w:ind w:firstLine="360"/>
        <w:rPr>
          <w:rFonts w:ascii="Times New Roman" w:hAnsi="Times New Roman" w:cs="Times New Roman"/>
          <w:b/>
          <w:i/>
          <w:color w:val="auto"/>
        </w:rPr>
      </w:pPr>
      <w:bookmarkStart w:id="7" w:name="_Toc30549308"/>
      <w:r w:rsidRPr="00DE67A6">
        <w:rPr>
          <w:rFonts w:ascii="Times New Roman" w:hAnsi="Times New Roman" w:cs="Times New Roman"/>
          <w:b/>
          <w:color w:val="auto"/>
        </w:rPr>
        <w:t>2</w:t>
      </w:r>
      <w:r w:rsidR="00520E55" w:rsidRPr="00DE67A6">
        <w:rPr>
          <w:rFonts w:ascii="Times New Roman" w:hAnsi="Times New Roman" w:cs="Times New Roman"/>
          <w:b/>
          <w:color w:val="auto"/>
        </w:rPr>
        <w:t>.2</w:t>
      </w:r>
      <w:r w:rsidR="00F46C6D" w:rsidRPr="00DE67A6">
        <w:rPr>
          <w:rFonts w:ascii="Times New Roman" w:hAnsi="Times New Roman" w:cs="Times New Roman"/>
          <w:b/>
          <w:color w:val="auto"/>
        </w:rPr>
        <w:t>. H</w:t>
      </w:r>
      <w:r w:rsidRPr="00DE67A6">
        <w:rPr>
          <w:rFonts w:ascii="Times New Roman" w:hAnsi="Times New Roman" w:cs="Times New Roman"/>
          <w:b/>
          <w:color w:val="auto"/>
        </w:rPr>
        <w:t xml:space="preserve">EADER </w:t>
      </w:r>
      <w:r w:rsidR="002750BA" w:rsidRPr="00DE67A6">
        <w:rPr>
          <w:rFonts w:ascii="Times New Roman" w:hAnsi="Times New Roman" w:cs="Times New Roman"/>
          <w:b/>
          <w:i/>
          <w:color w:val="auto"/>
        </w:rPr>
        <w:t>ARRAY.H</w:t>
      </w:r>
      <w:bookmarkEnd w:id="7"/>
    </w:p>
    <w:p w:rsidR="00FA23C9" w:rsidRPr="00DE67A6" w:rsidRDefault="00F4708D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Sesuai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metode</w:t>
      </w:r>
      <w:proofErr w:type="spellEnd"/>
      <w:r w:rsidR="00290DD4" w:rsidRPr="00DE67A6">
        <w:rPr>
          <w:rFonts w:ascii="Times New Roman" w:hAnsi="Times New Roman" w:cs="Times New Roman"/>
          <w:color w:val="auto"/>
          <w:sz w:val="24"/>
        </w:rPr>
        <w:t xml:space="preserve"> yang</w:t>
      </w:r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E6DF7" w:rsidRPr="00DE67A6">
        <w:rPr>
          <w:rFonts w:ascii="Times New Roman" w:hAnsi="Times New Roman" w:cs="Times New Roman"/>
          <w:color w:val="auto"/>
          <w:sz w:val="24"/>
        </w:rPr>
        <w:t>ditulis</w:t>
      </w:r>
      <w:proofErr w:type="spellEnd"/>
      <w:r w:rsidR="006E6DF7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E6DF7" w:rsidRPr="00DE67A6">
        <w:rPr>
          <w:rFonts w:ascii="Times New Roman" w:hAnsi="Times New Roman" w:cs="Times New Roman"/>
          <w:color w:val="auto"/>
          <w:sz w:val="24"/>
        </w:rPr>
        <w:t>diatas</w:t>
      </w:r>
      <w:proofErr w:type="spellEnd"/>
      <w:r w:rsidR="006E6DF7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r w:rsidR="009A6AAE" w:rsidRPr="00DE67A6">
        <w:rPr>
          <w:rFonts w:ascii="Times New Roman" w:hAnsi="Times New Roman" w:cs="Times New Roman"/>
          <w:color w:val="auto"/>
          <w:sz w:val="24"/>
        </w:rPr>
        <w:t xml:space="preserve">program </w:t>
      </w:r>
      <w:proofErr w:type="spellStart"/>
      <w:r w:rsidR="009A6AAE" w:rsidRPr="00DE67A6">
        <w:rPr>
          <w:rFonts w:ascii="Times New Roman" w:hAnsi="Times New Roman" w:cs="Times New Roman"/>
          <w:color w:val="auto"/>
          <w:sz w:val="24"/>
        </w:rPr>
        <w:t>membutuhkan</w:t>
      </w:r>
      <w:proofErr w:type="spellEnd"/>
      <w:r w:rsidR="009A6AA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A088C" w:rsidRPr="00DE67A6">
        <w:rPr>
          <w:rFonts w:ascii="Times New Roman" w:hAnsi="Times New Roman" w:cs="Times New Roman"/>
          <w:color w:val="auto"/>
          <w:sz w:val="24"/>
        </w:rPr>
        <w:t>beberapa</w:t>
      </w:r>
      <w:proofErr w:type="spellEnd"/>
      <w:r w:rsidR="00FA088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A088C" w:rsidRPr="00DE67A6">
        <w:rPr>
          <w:rFonts w:ascii="Times New Roman" w:hAnsi="Times New Roman" w:cs="Times New Roman"/>
          <w:color w:val="auto"/>
          <w:sz w:val="24"/>
        </w:rPr>
        <w:t>metode</w:t>
      </w:r>
      <w:proofErr w:type="spellEnd"/>
      <w:r w:rsidR="00FA088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A088C" w:rsidRPr="00DE67A6">
        <w:rPr>
          <w:rFonts w:ascii="Times New Roman" w:hAnsi="Times New Roman" w:cs="Times New Roman"/>
          <w:color w:val="auto"/>
          <w:sz w:val="24"/>
        </w:rPr>
        <w:t>dasar</w:t>
      </w:r>
      <w:proofErr w:type="spellEnd"/>
      <w:r w:rsidR="00FA088C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7247A" w:rsidRPr="00DE67A6">
        <w:rPr>
          <w:rFonts w:ascii="Times New Roman" w:hAnsi="Times New Roman" w:cs="Times New Roman"/>
          <w:color w:val="auto"/>
          <w:sz w:val="24"/>
        </w:rPr>
        <w:t>untuk</w:t>
      </w:r>
      <w:proofErr w:type="spellEnd"/>
      <w:r w:rsidR="0017247A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7247A" w:rsidRPr="00DE67A6">
        <w:rPr>
          <w:rFonts w:ascii="Times New Roman" w:hAnsi="Times New Roman" w:cs="Times New Roman"/>
          <w:color w:val="auto"/>
          <w:sz w:val="24"/>
        </w:rPr>
        <w:t>operasi</w:t>
      </w:r>
      <w:proofErr w:type="spellEnd"/>
      <w:r w:rsidR="0017247A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17247A" w:rsidRPr="00DE67A6">
        <w:rPr>
          <w:rFonts w:ascii="Times New Roman" w:hAnsi="Times New Roman" w:cs="Times New Roman"/>
          <w:i/>
          <w:color w:val="auto"/>
          <w:sz w:val="24"/>
        </w:rPr>
        <w:t>array</w:t>
      </w:r>
      <w:r w:rsidR="00F66F7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91AA1" w:rsidRPr="00DE67A6">
        <w:rPr>
          <w:rFonts w:ascii="Times New Roman" w:hAnsi="Times New Roman" w:cs="Times New Roman"/>
          <w:color w:val="auto"/>
          <w:sz w:val="24"/>
        </w:rPr>
        <w:t>sebagai</w:t>
      </w:r>
      <w:proofErr w:type="spellEnd"/>
      <w:r w:rsidR="00591AA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91AA1" w:rsidRPr="00DE67A6">
        <w:rPr>
          <w:rFonts w:ascii="Times New Roman" w:hAnsi="Times New Roman" w:cs="Times New Roman"/>
          <w:color w:val="auto"/>
          <w:sz w:val="24"/>
        </w:rPr>
        <w:t>berikut</w:t>
      </w:r>
      <w:proofErr w:type="spellEnd"/>
      <w:r w:rsidR="0017247A" w:rsidRPr="00DE67A6">
        <w:rPr>
          <w:rFonts w:ascii="Times New Roman" w:hAnsi="Times New Roman" w:cs="Times New Roman"/>
          <w:color w:val="auto"/>
          <w:sz w:val="24"/>
        </w:rPr>
        <w:t>.</w:t>
      </w:r>
    </w:p>
    <w:p w:rsidR="000C7E2E" w:rsidRPr="00DE67A6" w:rsidRDefault="000C7E2E" w:rsidP="00D7584B">
      <w:pPr>
        <w:ind w:firstLine="720"/>
        <w:rPr>
          <w:rFonts w:ascii="Times New Roman" w:hAnsi="Times New Roman" w:cs="Times New Roman"/>
          <w:noProof/>
          <w:color w:val="auto"/>
        </w:rPr>
      </w:pPr>
    </w:p>
    <w:p w:rsidR="00520E55" w:rsidRPr="00DE67A6" w:rsidRDefault="000C7E2E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  <w:r w:rsidRPr="00DE67A6">
        <w:rPr>
          <w:rFonts w:ascii="Times New Roman" w:hAnsi="Times New Roman" w:cs="Times New Roman"/>
          <w:noProof/>
          <w:color w:val="auto"/>
        </w:rPr>
        <w:lastRenderedPageBreak/>
        <w:drawing>
          <wp:anchor distT="0" distB="0" distL="114300" distR="114300" simplePos="0" relativeHeight="251667456" behindDoc="1" locked="0" layoutInCell="1" allowOverlap="1" wp14:anchorId="0C686E19" wp14:editId="1D54614B">
            <wp:simplePos x="0" y="0"/>
            <wp:positionH relativeFrom="margin">
              <wp:posOffset>1261872</wp:posOffset>
            </wp:positionH>
            <wp:positionV relativeFrom="paragraph">
              <wp:posOffset>0</wp:posOffset>
            </wp:positionV>
            <wp:extent cx="2962656" cy="640080"/>
            <wp:effectExtent l="0" t="0" r="9525" b="7620"/>
            <wp:wrapTight wrapText="bothSides">
              <wp:wrapPolygon edited="0">
                <wp:start x="0" y="0"/>
                <wp:lineTo x="0" y="21214"/>
                <wp:lineTo x="21531" y="2121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53593" r="42222" b="37345"/>
                    <a:stretch/>
                  </pic:blipFill>
                  <pic:spPr bwMode="auto">
                    <a:xfrm>
                      <a:off x="0" y="0"/>
                      <a:ext cx="2966002" cy="64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47A" w:rsidRPr="00DE67A6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F72E35" w:rsidRPr="00DE67A6" w:rsidRDefault="00F72E35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</w:p>
    <w:p w:rsidR="00F72E35" w:rsidRPr="00DE67A6" w:rsidRDefault="00173A87" w:rsidP="00173A87">
      <w:pPr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Gambar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6.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Fungsi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prosedur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pada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header </w:t>
      </w:r>
      <w:proofErr w:type="spellStart"/>
      <w:r w:rsidRPr="00DE67A6">
        <w:rPr>
          <w:rFonts w:ascii="Times New Roman" w:hAnsi="Times New Roman" w:cs="Times New Roman"/>
          <w:i/>
          <w:color w:val="auto"/>
          <w:sz w:val="24"/>
        </w:rPr>
        <w:t>array.h</w:t>
      </w:r>
      <w:proofErr w:type="spellEnd"/>
    </w:p>
    <w:p w:rsidR="00FE049A" w:rsidRPr="00DE67A6" w:rsidRDefault="00AF71A6" w:rsidP="00844B4F">
      <w:pPr>
        <w:ind w:firstLine="72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DE67A6">
        <w:rPr>
          <w:rFonts w:ascii="Times New Roman" w:hAnsi="Times New Roman" w:cs="Times New Roman"/>
          <w:b/>
          <w:color w:val="auto"/>
          <w:sz w:val="24"/>
        </w:rPr>
        <w:t>MakeEmpty</w:t>
      </w:r>
      <w:proofErr w:type="spellEnd"/>
      <w:r w:rsidR="008D5B5B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8D5B5B" w:rsidRPr="00DE67A6">
        <w:rPr>
          <w:rFonts w:ascii="Times New Roman" w:hAnsi="Times New Roman" w:cs="Times New Roman"/>
          <w:b/>
          <w:color w:val="auto"/>
          <w:sz w:val="24"/>
        </w:rPr>
        <w:t>BacaIsiTabPOINT</w:t>
      </w:r>
      <w:proofErr w:type="spellEnd"/>
      <w:r w:rsidR="00024A1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24A1E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024A1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24A1E" w:rsidRPr="00DE67A6">
        <w:rPr>
          <w:rFonts w:ascii="Times New Roman" w:hAnsi="Times New Roman" w:cs="Times New Roman"/>
          <w:b/>
          <w:color w:val="auto"/>
          <w:sz w:val="24"/>
        </w:rPr>
        <w:t>TulisIsiTabPOINT</w:t>
      </w:r>
      <w:proofErr w:type="spellEnd"/>
      <w:r w:rsidR="00024A1E" w:rsidRPr="00DE67A6">
        <w:rPr>
          <w:rFonts w:ascii="Times New Roman" w:hAnsi="Times New Roman" w:cs="Times New Roman"/>
          <w:b/>
          <w:color w:val="auto"/>
          <w:sz w:val="24"/>
        </w:rPr>
        <w:t xml:space="preserve"> </w:t>
      </w:r>
      <w:proofErr w:type="spellStart"/>
      <w:r w:rsidR="00024A1E" w:rsidRPr="00DE67A6">
        <w:rPr>
          <w:rFonts w:ascii="Times New Roman" w:hAnsi="Times New Roman" w:cs="Times New Roman"/>
          <w:color w:val="auto"/>
          <w:sz w:val="24"/>
        </w:rPr>
        <w:t>merupakan</w:t>
      </w:r>
      <w:proofErr w:type="spellEnd"/>
      <w:r w:rsidR="00024A1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24A1E" w:rsidRPr="00DE67A6">
        <w:rPr>
          <w:rFonts w:ascii="Times New Roman" w:hAnsi="Times New Roman" w:cs="Times New Roman"/>
          <w:color w:val="auto"/>
          <w:sz w:val="24"/>
        </w:rPr>
        <w:t>prosedur</w:t>
      </w:r>
      <w:proofErr w:type="spellEnd"/>
      <w:r w:rsidR="00024A1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024A1E" w:rsidRPr="00DE67A6">
        <w:rPr>
          <w:rFonts w:ascii="Times New Roman" w:hAnsi="Times New Roman" w:cs="Times New Roman"/>
          <w:i/>
          <w:color w:val="auto"/>
          <w:sz w:val="24"/>
        </w:rPr>
        <w:t>generic</w:t>
      </w:r>
      <w:r w:rsidR="00024A1E" w:rsidRPr="00DE67A6">
        <w:rPr>
          <w:rFonts w:ascii="Times New Roman" w:hAnsi="Times New Roman" w:cs="Times New Roman"/>
          <w:color w:val="auto"/>
          <w:sz w:val="24"/>
        </w:rPr>
        <w:t xml:space="preserve"> yang </w:t>
      </w:r>
      <w:proofErr w:type="spellStart"/>
      <w:r w:rsidR="004E29F5" w:rsidRPr="00DE67A6">
        <w:rPr>
          <w:rFonts w:ascii="Times New Roman" w:hAnsi="Times New Roman" w:cs="Times New Roman"/>
          <w:color w:val="auto"/>
          <w:sz w:val="24"/>
        </w:rPr>
        <w:t>hanya</w:t>
      </w:r>
      <w:proofErr w:type="spellEnd"/>
      <w:r w:rsidR="004E29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29F5" w:rsidRPr="00DE67A6">
        <w:rPr>
          <w:rFonts w:ascii="Times New Roman" w:hAnsi="Times New Roman" w:cs="Times New Roman"/>
          <w:color w:val="auto"/>
          <w:sz w:val="24"/>
        </w:rPr>
        <w:t>melakukan</w:t>
      </w:r>
      <w:proofErr w:type="spellEnd"/>
      <w:r w:rsidR="004E29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049BE" w:rsidRPr="00DE67A6">
        <w:rPr>
          <w:rFonts w:ascii="Times New Roman" w:hAnsi="Times New Roman" w:cs="Times New Roman"/>
          <w:color w:val="auto"/>
          <w:sz w:val="24"/>
        </w:rPr>
        <w:t>metode</w:t>
      </w:r>
      <w:proofErr w:type="spellEnd"/>
      <w:r w:rsidR="006049B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544F9" w:rsidRPr="00DE67A6">
        <w:rPr>
          <w:rFonts w:ascii="Times New Roman" w:hAnsi="Times New Roman" w:cs="Times New Roman"/>
          <w:color w:val="auto"/>
          <w:sz w:val="24"/>
        </w:rPr>
        <w:t>seperti</w:t>
      </w:r>
      <w:proofErr w:type="spellEnd"/>
      <w:r w:rsidR="00D544F9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544F9" w:rsidRPr="00DE67A6">
        <w:rPr>
          <w:rFonts w:ascii="Times New Roman" w:hAnsi="Times New Roman" w:cs="Times New Roman"/>
          <w:color w:val="auto"/>
          <w:sz w:val="24"/>
        </w:rPr>
        <w:t>bagaimana</w:t>
      </w:r>
      <w:proofErr w:type="spellEnd"/>
      <w:r w:rsidR="00D544F9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544F9" w:rsidRPr="00DE67A6">
        <w:rPr>
          <w:rFonts w:ascii="Times New Roman" w:hAnsi="Times New Roman" w:cs="Times New Roman"/>
          <w:color w:val="auto"/>
          <w:sz w:val="24"/>
        </w:rPr>
        <w:t>semestinya</w:t>
      </w:r>
      <w:proofErr w:type="spellEnd"/>
      <w:r w:rsidR="00D01A29" w:rsidRPr="00DE67A6">
        <w:rPr>
          <w:rFonts w:ascii="Times New Roman" w:hAnsi="Times New Roman" w:cs="Times New Roman"/>
          <w:color w:val="auto"/>
          <w:sz w:val="24"/>
        </w:rPr>
        <w:t xml:space="preserve"> (</w:t>
      </w:r>
      <w:proofErr w:type="spellStart"/>
      <w:r w:rsidR="00D01A29" w:rsidRPr="00DE67A6">
        <w:rPr>
          <w:rFonts w:ascii="Times New Roman" w:hAnsi="Times New Roman" w:cs="Times New Roman"/>
          <w:color w:val="auto"/>
          <w:sz w:val="24"/>
        </w:rPr>
        <w:t>tidak</w:t>
      </w:r>
      <w:proofErr w:type="spellEnd"/>
      <w:r w:rsidR="00D01A29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01A29" w:rsidRPr="00DE67A6">
        <w:rPr>
          <w:rFonts w:ascii="Times New Roman" w:hAnsi="Times New Roman" w:cs="Times New Roman"/>
          <w:color w:val="auto"/>
          <w:sz w:val="24"/>
        </w:rPr>
        <w:t>ditampilkan</w:t>
      </w:r>
      <w:proofErr w:type="spellEnd"/>
      <w:r w:rsidR="00D01A29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01A29" w:rsidRPr="00DE67A6">
        <w:rPr>
          <w:rFonts w:ascii="Times New Roman" w:hAnsi="Times New Roman" w:cs="Times New Roman"/>
          <w:color w:val="auto"/>
          <w:sz w:val="24"/>
        </w:rPr>
        <w:t>lagi</w:t>
      </w:r>
      <w:proofErr w:type="spellEnd"/>
      <w:r w:rsidR="00D01A29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01A29" w:rsidRPr="00DE67A6">
        <w:rPr>
          <w:rFonts w:ascii="Times New Roman" w:hAnsi="Times New Roman" w:cs="Times New Roman"/>
          <w:color w:val="auto"/>
          <w:sz w:val="24"/>
        </w:rPr>
        <w:t>karena</w:t>
      </w:r>
      <w:proofErr w:type="spellEnd"/>
      <w:r w:rsidR="00A40F07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15175" w:rsidRPr="00DE67A6">
        <w:rPr>
          <w:rFonts w:ascii="Times New Roman" w:hAnsi="Times New Roman" w:cs="Times New Roman"/>
          <w:color w:val="auto"/>
          <w:sz w:val="24"/>
        </w:rPr>
        <w:t>merupakan</w:t>
      </w:r>
      <w:proofErr w:type="spellEnd"/>
      <w:r w:rsidR="0071517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15175" w:rsidRPr="00DE67A6">
        <w:rPr>
          <w:rFonts w:ascii="Times New Roman" w:hAnsi="Times New Roman" w:cs="Times New Roman"/>
          <w:color w:val="auto"/>
          <w:sz w:val="24"/>
        </w:rPr>
        <w:t>bentuk</w:t>
      </w:r>
      <w:proofErr w:type="spellEnd"/>
      <w:r w:rsidR="0071517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abstraksi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biasa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dari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program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pada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mata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kuliah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Algoritma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E0CA2" w:rsidRPr="00DE67A6">
        <w:rPr>
          <w:rFonts w:ascii="Times New Roman" w:hAnsi="Times New Roman" w:cs="Times New Roman"/>
          <w:color w:val="auto"/>
          <w:sz w:val="24"/>
        </w:rPr>
        <w:t>Struktur</w:t>
      </w:r>
      <w:proofErr w:type="spellEnd"/>
      <w:r w:rsidR="004E0CA2" w:rsidRPr="00DE67A6">
        <w:rPr>
          <w:rFonts w:ascii="Times New Roman" w:hAnsi="Times New Roman" w:cs="Times New Roman"/>
          <w:color w:val="auto"/>
          <w:sz w:val="24"/>
        </w:rPr>
        <w:t xml:space="preserve"> Data)</w:t>
      </w:r>
      <w:r w:rsidR="00D94DD7" w:rsidRPr="00DE67A6">
        <w:rPr>
          <w:rFonts w:ascii="Times New Roman" w:hAnsi="Times New Roman" w:cs="Times New Roman"/>
          <w:color w:val="auto"/>
          <w:sz w:val="24"/>
        </w:rPr>
        <w:t>.</w:t>
      </w:r>
      <w:r w:rsidR="00B47B99" w:rsidRPr="00DE67A6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CE75EB" w:rsidRPr="00DE67A6" w:rsidRDefault="00B47B99" w:rsidP="00CE75EB">
      <w:pPr>
        <w:ind w:firstLine="72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DE67A6">
        <w:rPr>
          <w:rFonts w:ascii="Times New Roman" w:hAnsi="Times New Roman" w:cs="Times New Roman"/>
          <w:b/>
          <w:color w:val="auto"/>
          <w:sz w:val="24"/>
        </w:rPr>
        <w:t>MakeEmpty</w:t>
      </w:r>
      <w:proofErr w:type="spellEnd"/>
      <w:r w:rsidRPr="00DE67A6">
        <w:rPr>
          <w:rFonts w:ascii="Times New Roman" w:hAnsi="Times New Roman" w:cs="Times New Roman"/>
          <w:b/>
          <w:color w:val="auto"/>
          <w:sz w:val="24"/>
        </w:rPr>
        <w:t xml:space="preserve"> </w:t>
      </w:r>
      <w:proofErr w:type="spellStart"/>
      <w:r w:rsidR="00175AEB" w:rsidRPr="00DE67A6">
        <w:rPr>
          <w:rFonts w:ascii="Times New Roman" w:hAnsi="Times New Roman" w:cs="Times New Roman"/>
          <w:color w:val="auto"/>
          <w:sz w:val="24"/>
        </w:rPr>
        <w:t>menerima</w:t>
      </w:r>
      <w:proofErr w:type="spellEnd"/>
      <w:r w:rsidR="00175AEB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175AEB" w:rsidRPr="00DE67A6">
        <w:rPr>
          <w:rFonts w:ascii="Times New Roman" w:hAnsi="Times New Roman" w:cs="Times New Roman"/>
          <w:i/>
          <w:color w:val="auto"/>
          <w:sz w:val="24"/>
        </w:rPr>
        <w:t>pointer array</w:t>
      </w:r>
      <w:r w:rsidR="00175AEB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75AEB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175AEB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75AEB" w:rsidRPr="00DE67A6">
        <w:rPr>
          <w:rFonts w:ascii="Times New Roman" w:hAnsi="Times New Roman" w:cs="Times New Roman"/>
          <w:color w:val="auto"/>
          <w:sz w:val="24"/>
        </w:rPr>
        <w:t>nilai</w:t>
      </w:r>
      <w:proofErr w:type="spellEnd"/>
      <w:r w:rsidR="00175AEB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175AEB" w:rsidRPr="00DE67A6">
        <w:rPr>
          <w:rFonts w:ascii="Times New Roman" w:hAnsi="Times New Roman" w:cs="Times New Roman"/>
          <w:b/>
          <w:i/>
          <w:color w:val="auto"/>
          <w:sz w:val="24"/>
        </w:rPr>
        <w:t>maxel</w:t>
      </w:r>
      <w:proofErr w:type="spellEnd"/>
      <w:r w:rsidR="00D003C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003C4" w:rsidRPr="00DE67A6">
        <w:rPr>
          <w:rFonts w:ascii="Times New Roman" w:hAnsi="Times New Roman" w:cs="Times New Roman"/>
          <w:color w:val="auto"/>
          <w:sz w:val="24"/>
        </w:rPr>
        <w:t>sebagai</w:t>
      </w:r>
      <w:proofErr w:type="spellEnd"/>
      <w:r w:rsidR="00D003C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003C4" w:rsidRPr="00DE67A6">
        <w:rPr>
          <w:rFonts w:ascii="Times New Roman" w:hAnsi="Times New Roman" w:cs="Times New Roman"/>
          <w:color w:val="auto"/>
          <w:sz w:val="24"/>
        </w:rPr>
        <w:t>parameternya</w:t>
      </w:r>
      <w:proofErr w:type="spellEnd"/>
      <w:r w:rsidR="00D003C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D003C4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D003C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A2AD5" w:rsidRPr="00DE67A6">
        <w:rPr>
          <w:rFonts w:ascii="Times New Roman" w:hAnsi="Times New Roman" w:cs="Times New Roman"/>
          <w:color w:val="auto"/>
          <w:sz w:val="24"/>
        </w:rPr>
        <w:t>menginisiasi</w:t>
      </w:r>
      <w:proofErr w:type="spellEnd"/>
      <w:r w:rsidR="004A2AD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4A2AD5" w:rsidRPr="00DE67A6">
        <w:rPr>
          <w:rFonts w:ascii="Times New Roman" w:hAnsi="Times New Roman" w:cs="Times New Roman"/>
          <w:i/>
          <w:color w:val="auto"/>
          <w:sz w:val="24"/>
        </w:rPr>
        <w:t xml:space="preserve">array </w:t>
      </w:r>
      <w:proofErr w:type="spellStart"/>
      <w:r w:rsidR="004A2AD5" w:rsidRPr="00DE67A6">
        <w:rPr>
          <w:rFonts w:ascii="Times New Roman" w:hAnsi="Times New Roman" w:cs="Times New Roman"/>
          <w:i/>
          <w:color w:val="auto"/>
          <w:sz w:val="24"/>
        </w:rPr>
        <w:t>baru</w:t>
      </w:r>
      <w:proofErr w:type="spellEnd"/>
      <w:r w:rsidR="004A2AD5" w:rsidRPr="00DE67A6">
        <w:rPr>
          <w:rFonts w:ascii="Times New Roman" w:hAnsi="Times New Roman" w:cs="Times New Roman"/>
          <w:i/>
          <w:color w:val="auto"/>
          <w:sz w:val="24"/>
        </w:rPr>
        <w:t xml:space="preserve"> TABPOINT </w:t>
      </w:r>
      <w:proofErr w:type="spellStart"/>
      <w:r w:rsidR="00B71FE4" w:rsidRPr="00DE67A6">
        <w:rPr>
          <w:rFonts w:ascii="Times New Roman" w:hAnsi="Times New Roman" w:cs="Times New Roman"/>
          <w:color w:val="auto"/>
          <w:sz w:val="24"/>
        </w:rPr>
        <w:t>dengan</w:t>
      </w:r>
      <w:proofErr w:type="spellEnd"/>
      <w:r w:rsidR="00B71FE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71FE4" w:rsidRPr="00DE67A6">
        <w:rPr>
          <w:rFonts w:ascii="Times New Roman" w:hAnsi="Times New Roman" w:cs="Times New Roman"/>
          <w:color w:val="auto"/>
          <w:sz w:val="24"/>
        </w:rPr>
        <w:t>jumlah</w:t>
      </w:r>
      <w:proofErr w:type="spellEnd"/>
      <w:r w:rsidR="00B71FE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71FE4" w:rsidRPr="00DE67A6">
        <w:rPr>
          <w:rFonts w:ascii="Times New Roman" w:hAnsi="Times New Roman" w:cs="Times New Roman"/>
          <w:b/>
          <w:i/>
          <w:color w:val="auto"/>
          <w:sz w:val="24"/>
        </w:rPr>
        <w:t>maxel</w:t>
      </w:r>
      <w:proofErr w:type="spellEnd"/>
      <w:r w:rsidR="00B71FE4" w:rsidRPr="00DE67A6">
        <w:rPr>
          <w:rFonts w:ascii="Times New Roman" w:hAnsi="Times New Roman" w:cs="Times New Roman"/>
          <w:color w:val="auto"/>
          <w:sz w:val="24"/>
        </w:rPr>
        <w:t xml:space="preserve">. </w:t>
      </w:r>
      <w:proofErr w:type="spellStart"/>
      <w:r w:rsidR="005F0334" w:rsidRPr="00DE67A6">
        <w:rPr>
          <w:rFonts w:ascii="Times New Roman" w:hAnsi="Times New Roman" w:cs="Times New Roman"/>
          <w:b/>
          <w:color w:val="auto"/>
          <w:sz w:val="24"/>
        </w:rPr>
        <w:t>BacaIsiTabPOINT</w:t>
      </w:r>
      <w:proofErr w:type="spellEnd"/>
      <w:r w:rsidR="005F0334" w:rsidRPr="00DE67A6">
        <w:rPr>
          <w:rFonts w:ascii="Times New Roman" w:hAnsi="Times New Roman" w:cs="Times New Roman"/>
          <w:b/>
          <w:i/>
          <w:color w:val="auto"/>
          <w:sz w:val="24"/>
        </w:rPr>
        <w:t xml:space="preserve"> </w:t>
      </w:r>
      <w:proofErr w:type="spellStart"/>
      <w:r w:rsidR="00210F76" w:rsidRPr="00DE67A6">
        <w:rPr>
          <w:rFonts w:ascii="Times New Roman" w:hAnsi="Times New Roman" w:cs="Times New Roman"/>
          <w:color w:val="auto"/>
          <w:sz w:val="24"/>
        </w:rPr>
        <w:t>awalnya</w:t>
      </w:r>
      <w:proofErr w:type="spellEnd"/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10F76" w:rsidRPr="00DE67A6">
        <w:rPr>
          <w:rFonts w:ascii="Times New Roman" w:hAnsi="Times New Roman" w:cs="Times New Roman"/>
          <w:color w:val="auto"/>
          <w:sz w:val="24"/>
        </w:rPr>
        <w:t>membaca</w:t>
      </w:r>
      <w:proofErr w:type="spellEnd"/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210F76" w:rsidRPr="00DE67A6">
        <w:rPr>
          <w:rFonts w:ascii="Times New Roman" w:hAnsi="Times New Roman" w:cs="Times New Roman"/>
          <w:i/>
          <w:color w:val="auto"/>
          <w:sz w:val="24"/>
        </w:rPr>
        <w:t>input</w:t>
      </w:r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210F76" w:rsidRPr="00DE67A6">
        <w:rPr>
          <w:rFonts w:ascii="Times New Roman" w:hAnsi="Times New Roman" w:cs="Times New Roman"/>
          <w:i/>
          <w:color w:val="auto"/>
          <w:sz w:val="24"/>
        </w:rPr>
        <w:t>user</w:t>
      </w:r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10F76" w:rsidRPr="00DE67A6">
        <w:rPr>
          <w:rFonts w:ascii="Times New Roman" w:hAnsi="Times New Roman" w:cs="Times New Roman"/>
          <w:color w:val="auto"/>
          <w:sz w:val="24"/>
        </w:rPr>
        <w:t>dengan</w:t>
      </w:r>
      <w:proofErr w:type="spellEnd"/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10F76" w:rsidRPr="00DE67A6">
        <w:rPr>
          <w:rFonts w:ascii="Times New Roman" w:hAnsi="Times New Roman" w:cs="Times New Roman"/>
          <w:color w:val="auto"/>
          <w:sz w:val="24"/>
        </w:rPr>
        <w:t>suatu</w:t>
      </w:r>
      <w:proofErr w:type="spellEnd"/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10F76" w:rsidRPr="00DE67A6">
        <w:rPr>
          <w:rFonts w:ascii="Times New Roman" w:hAnsi="Times New Roman" w:cs="Times New Roman"/>
          <w:color w:val="auto"/>
          <w:sz w:val="24"/>
        </w:rPr>
        <w:t>nilai</w:t>
      </w:r>
      <w:proofErr w:type="spellEnd"/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210F76" w:rsidRPr="00DE67A6">
        <w:rPr>
          <w:rFonts w:ascii="Times New Roman" w:hAnsi="Times New Roman" w:cs="Times New Roman"/>
          <w:b/>
          <w:i/>
          <w:color w:val="auto"/>
          <w:sz w:val="24"/>
        </w:rPr>
        <w:t>N</w:t>
      </w:r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210F76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210F76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10F76" w:rsidRPr="00DE67A6">
        <w:rPr>
          <w:rFonts w:ascii="Times New Roman" w:hAnsi="Times New Roman" w:cs="Times New Roman"/>
          <w:color w:val="auto"/>
          <w:sz w:val="24"/>
        </w:rPr>
        <w:t>kemudian</w:t>
      </w:r>
      <w:proofErr w:type="spellEnd"/>
      <w:r w:rsidR="00210F76" w:rsidRPr="00DE67A6">
        <w:rPr>
          <w:rFonts w:ascii="Times New Roman" w:hAnsi="Times New Roman" w:cs="Times New Roman"/>
          <w:i/>
          <w:color w:val="auto"/>
          <w:sz w:val="24"/>
        </w:rPr>
        <w:t xml:space="preserve"> </w:t>
      </w:r>
      <w:proofErr w:type="spellStart"/>
      <w:r w:rsidR="002B7403" w:rsidRPr="00DE67A6">
        <w:rPr>
          <w:rFonts w:ascii="Times New Roman" w:hAnsi="Times New Roman" w:cs="Times New Roman"/>
          <w:color w:val="auto"/>
          <w:sz w:val="24"/>
        </w:rPr>
        <w:t>mengisi</w:t>
      </w:r>
      <w:proofErr w:type="spellEnd"/>
      <w:r w:rsidR="002B7403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2B7403" w:rsidRPr="00DE67A6">
        <w:rPr>
          <w:rFonts w:ascii="Times New Roman" w:hAnsi="Times New Roman" w:cs="Times New Roman"/>
          <w:i/>
          <w:color w:val="auto"/>
          <w:sz w:val="24"/>
        </w:rPr>
        <w:t>array</w:t>
      </w:r>
      <w:r w:rsidR="002B7403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160E9F" w:rsidRPr="00DE67A6">
        <w:rPr>
          <w:rFonts w:ascii="Times New Roman" w:hAnsi="Times New Roman" w:cs="Times New Roman"/>
          <w:color w:val="auto"/>
          <w:sz w:val="24"/>
        </w:rPr>
        <w:t xml:space="preserve">yang </w:t>
      </w:r>
      <w:proofErr w:type="spellStart"/>
      <w:r w:rsidR="00160E9F" w:rsidRPr="00DE67A6">
        <w:rPr>
          <w:rFonts w:ascii="Times New Roman" w:hAnsi="Times New Roman" w:cs="Times New Roman"/>
          <w:color w:val="auto"/>
          <w:sz w:val="24"/>
        </w:rPr>
        <w:t>disediakan</w:t>
      </w:r>
      <w:proofErr w:type="spellEnd"/>
      <w:r w:rsidR="00160E9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146B0" w:rsidRPr="00DE67A6">
        <w:rPr>
          <w:rFonts w:ascii="Times New Roman" w:hAnsi="Times New Roman" w:cs="Times New Roman"/>
          <w:color w:val="auto"/>
          <w:sz w:val="24"/>
        </w:rPr>
        <w:t>pada</w:t>
      </w:r>
      <w:proofErr w:type="spellEnd"/>
      <w:r w:rsidR="003146B0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146B0" w:rsidRPr="00DE67A6">
        <w:rPr>
          <w:rFonts w:ascii="Times New Roman" w:hAnsi="Times New Roman" w:cs="Times New Roman"/>
          <w:color w:val="auto"/>
          <w:sz w:val="24"/>
        </w:rPr>
        <w:t>parameternya</w:t>
      </w:r>
      <w:proofErr w:type="spellEnd"/>
      <w:r w:rsidR="003146B0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146B0" w:rsidRPr="00DE67A6">
        <w:rPr>
          <w:rFonts w:ascii="Times New Roman" w:hAnsi="Times New Roman" w:cs="Times New Roman"/>
          <w:color w:val="auto"/>
          <w:sz w:val="24"/>
        </w:rPr>
        <w:t>dengan</w:t>
      </w:r>
      <w:proofErr w:type="spellEnd"/>
      <w:r w:rsidR="003146B0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BD5059" w:rsidRPr="00DE67A6">
        <w:rPr>
          <w:rFonts w:ascii="Times New Roman" w:hAnsi="Times New Roman" w:cs="Times New Roman"/>
          <w:color w:val="auto"/>
          <w:sz w:val="24"/>
        </w:rPr>
        <w:t>memanggil</w:t>
      </w:r>
      <w:proofErr w:type="spellEnd"/>
      <w:r w:rsidR="00BD5059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2C2671" w:rsidRPr="00DE67A6">
        <w:rPr>
          <w:rFonts w:ascii="Times New Roman" w:hAnsi="Times New Roman" w:cs="Times New Roman"/>
          <w:i/>
          <w:color w:val="auto"/>
          <w:sz w:val="24"/>
        </w:rPr>
        <w:t>procedure</w:t>
      </w:r>
      <w:r w:rsidR="002C267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2C2671" w:rsidRPr="00DE67A6">
        <w:rPr>
          <w:rFonts w:ascii="Times New Roman" w:hAnsi="Times New Roman" w:cs="Times New Roman"/>
          <w:b/>
          <w:color w:val="auto"/>
          <w:sz w:val="24"/>
        </w:rPr>
        <w:t>BacaPOINT</w:t>
      </w:r>
      <w:proofErr w:type="spellEnd"/>
      <w:r w:rsidR="00B43987" w:rsidRPr="00DE67A6">
        <w:rPr>
          <w:rFonts w:ascii="Times New Roman" w:hAnsi="Times New Roman" w:cs="Times New Roman"/>
          <w:b/>
          <w:color w:val="auto"/>
          <w:sz w:val="24"/>
        </w:rPr>
        <w:t xml:space="preserve"> </w:t>
      </w:r>
      <w:proofErr w:type="spellStart"/>
      <w:r w:rsidR="00FF73EF" w:rsidRPr="00DE67A6">
        <w:rPr>
          <w:rFonts w:ascii="Times New Roman" w:hAnsi="Times New Roman" w:cs="Times New Roman"/>
          <w:color w:val="auto"/>
          <w:sz w:val="24"/>
        </w:rPr>
        <w:t>dari</w:t>
      </w:r>
      <w:proofErr w:type="spellEnd"/>
      <w:r w:rsidR="00FF73EF" w:rsidRPr="00DE67A6">
        <w:rPr>
          <w:rFonts w:ascii="Times New Roman" w:hAnsi="Times New Roman" w:cs="Times New Roman"/>
          <w:color w:val="auto"/>
          <w:sz w:val="24"/>
        </w:rPr>
        <w:t xml:space="preserve"> header </w:t>
      </w:r>
      <w:proofErr w:type="spellStart"/>
      <w:r w:rsidR="00FF73EF" w:rsidRPr="00DE67A6">
        <w:rPr>
          <w:rFonts w:ascii="Times New Roman" w:hAnsi="Times New Roman" w:cs="Times New Roman"/>
          <w:i/>
          <w:color w:val="auto"/>
          <w:sz w:val="24"/>
        </w:rPr>
        <w:t>point.h</w:t>
      </w:r>
      <w:proofErr w:type="spellEnd"/>
      <w:r w:rsidR="00FF73EF" w:rsidRPr="00DE67A6">
        <w:rPr>
          <w:rFonts w:ascii="Times New Roman" w:hAnsi="Times New Roman" w:cs="Times New Roman"/>
          <w:i/>
          <w:color w:val="auto"/>
          <w:sz w:val="24"/>
        </w:rPr>
        <w:t xml:space="preserve"> </w:t>
      </w:r>
      <w:proofErr w:type="spellStart"/>
      <w:r w:rsidR="008C1391" w:rsidRPr="00DE67A6">
        <w:rPr>
          <w:rFonts w:ascii="Times New Roman" w:hAnsi="Times New Roman" w:cs="Times New Roman"/>
          <w:color w:val="auto"/>
          <w:sz w:val="24"/>
        </w:rPr>
        <w:t>sebanyak</w:t>
      </w:r>
      <w:proofErr w:type="spellEnd"/>
      <w:r w:rsidR="008C139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8C1391" w:rsidRPr="00DE67A6">
        <w:rPr>
          <w:rFonts w:ascii="Times New Roman" w:hAnsi="Times New Roman" w:cs="Times New Roman"/>
          <w:b/>
          <w:i/>
          <w:color w:val="auto"/>
          <w:sz w:val="24"/>
        </w:rPr>
        <w:t>N</w:t>
      </w:r>
      <w:r w:rsidR="008C139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E077B1" w:rsidRPr="00DE67A6">
        <w:rPr>
          <w:rFonts w:ascii="Times New Roman" w:hAnsi="Times New Roman" w:cs="Times New Roman"/>
          <w:color w:val="auto"/>
          <w:sz w:val="24"/>
        </w:rPr>
        <w:t>iterasi</w:t>
      </w:r>
      <w:proofErr w:type="spellEnd"/>
      <w:r w:rsidR="008C1391" w:rsidRPr="00DE67A6">
        <w:rPr>
          <w:rFonts w:ascii="Times New Roman" w:hAnsi="Times New Roman" w:cs="Times New Roman"/>
          <w:color w:val="auto"/>
          <w:sz w:val="24"/>
        </w:rPr>
        <w:t xml:space="preserve">. </w:t>
      </w:r>
      <w:r w:rsidR="00C36B93" w:rsidRPr="00DE67A6">
        <w:rPr>
          <w:rFonts w:ascii="Times New Roman" w:hAnsi="Times New Roman" w:cs="Times New Roman"/>
          <w:color w:val="auto"/>
          <w:sz w:val="24"/>
        </w:rPr>
        <w:t xml:space="preserve">Di </w:t>
      </w:r>
      <w:proofErr w:type="spellStart"/>
      <w:r w:rsidR="00C36B93" w:rsidRPr="00DE67A6">
        <w:rPr>
          <w:rFonts w:ascii="Times New Roman" w:hAnsi="Times New Roman" w:cs="Times New Roman"/>
          <w:color w:val="auto"/>
          <w:sz w:val="24"/>
        </w:rPr>
        <w:t>sisi</w:t>
      </w:r>
      <w:proofErr w:type="spellEnd"/>
      <w:r w:rsidR="00C36B93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C36B93" w:rsidRPr="00DE67A6">
        <w:rPr>
          <w:rFonts w:ascii="Times New Roman" w:hAnsi="Times New Roman" w:cs="Times New Roman"/>
          <w:color w:val="auto"/>
          <w:sz w:val="24"/>
        </w:rPr>
        <w:t>lain</w:t>
      </w:r>
      <w:proofErr w:type="spellEnd"/>
      <w:r w:rsidR="00C36B93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C36B93" w:rsidRPr="00DE67A6">
        <w:rPr>
          <w:rFonts w:ascii="Times New Roman" w:hAnsi="Times New Roman" w:cs="Times New Roman"/>
          <w:b/>
          <w:color w:val="auto"/>
          <w:sz w:val="24"/>
        </w:rPr>
        <w:t>TulisIsiTabPOINT</w:t>
      </w:r>
      <w:proofErr w:type="spellEnd"/>
      <w:r w:rsidR="00C36B93" w:rsidRPr="00DE67A6">
        <w:rPr>
          <w:rFonts w:ascii="Times New Roman" w:hAnsi="Times New Roman" w:cs="Times New Roman"/>
          <w:b/>
          <w:color w:val="auto"/>
          <w:sz w:val="24"/>
        </w:rPr>
        <w:t xml:space="preserve"> </w:t>
      </w:r>
      <w:proofErr w:type="spellStart"/>
      <w:r w:rsidR="00FE049A" w:rsidRPr="00DE67A6">
        <w:rPr>
          <w:rFonts w:ascii="Times New Roman" w:hAnsi="Times New Roman" w:cs="Times New Roman"/>
          <w:color w:val="auto"/>
          <w:sz w:val="24"/>
        </w:rPr>
        <w:t>memanggil</w:t>
      </w:r>
      <w:proofErr w:type="spellEnd"/>
      <w:r w:rsidR="00FE049A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FE049A" w:rsidRPr="00DE67A6">
        <w:rPr>
          <w:rFonts w:ascii="Times New Roman" w:hAnsi="Times New Roman" w:cs="Times New Roman"/>
          <w:i/>
          <w:color w:val="auto"/>
          <w:sz w:val="24"/>
        </w:rPr>
        <w:t xml:space="preserve">procedure </w:t>
      </w:r>
      <w:proofErr w:type="spellStart"/>
      <w:r w:rsidR="00FE049A" w:rsidRPr="00DE67A6">
        <w:rPr>
          <w:rFonts w:ascii="Times New Roman" w:hAnsi="Times New Roman" w:cs="Times New Roman"/>
          <w:b/>
          <w:color w:val="auto"/>
          <w:sz w:val="24"/>
        </w:rPr>
        <w:t>TulisPOINT</w:t>
      </w:r>
      <w:proofErr w:type="spellEnd"/>
      <w:r w:rsidR="00FE049A" w:rsidRPr="00DE67A6">
        <w:rPr>
          <w:rFonts w:ascii="Times New Roman" w:hAnsi="Times New Roman" w:cs="Times New Roman"/>
          <w:b/>
          <w:color w:val="auto"/>
          <w:sz w:val="24"/>
        </w:rPr>
        <w:t xml:space="preserve"> </w:t>
      </w:r>
      <w:proofErr w:type="spellStart"/>
      <w:r w:rsidR="00FE049A" w:rsidRPr="00DE67A6">
        <w:rPr>
          <w:rFonts w:ascii="Times New Roman" w:hAnsi="Times New Roman" w:cs="Times New Roman"/>
          <w:color w:val="auto"/>
          <w:sz w:val="24"/>
        </w:rPr>
        <w:t>untuk</w:t>
      </w:r>
      <w:proofErr w:type="spellEnd"/>
      <w:r w:rsidR="00FE049A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E049A" w:rsidRPr="00DE67A6">
        <w:rPr>
          <w:rFonts w:ascii="Times New Roman" w:hAnsi="Times New Roman" w:cs="Times New Roman"/>
          <w:color w:val="auto"/>
          <w:sz w:val="24"/>
        </w:rPr>
        <w:t>iterasi</w:t>
      </w:r>
      <w:proofErr w:type="spellEnd"/>
      <w:r w:rsidR="00FE049A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E049A" w:rsidRPr="00DE67A6">
        <w:rPr>
          <w:rFonts w:ascii="Times New Roman" w:hAnsi="Times New Roman" w:cs="Times New Roman"/>
          <w:color w:val="auto"/>
          <w:sz w:val="24"/>
        </w:rPr>
        <w:t>setiap</w:t>
      </w:r>
      <w:proofErr w:type="spellEnd"/>
      <w:r w:rsidR="00FE049A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E049A" w:rsidRPr="00DE67A6">
        <w:rPr>
          <w:rFonts w:ascii="Times New Roman" w:hAnsi="Times New Roman" w:cs="Times New Roman"/>
          <w:color w:val="auto"/>
          <w:sz w:val="24"/>
        </w:rPr>
        <w:t>elemennya</w:t>
      </w:r>
      <w:proofErr w:type="spellEnd"/>
      <w:r w:rsidR="00F715AB" w:rsidRPr="00DE67A6">
        <w:rPr>
          <w:rFonts w:ascii="Times New Roman" w:hAnsi="Times New Roman" w:cs="Times New Roman"/>
          <w:color w:val="auto"/>
          <w:sz w:val="24"/>
        </w:rPr>
        <w:t>,</w:t>
      </w:r>
      <w:r w:rsidR="004A7E6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A7E64" w:rsidRPr="00DE67A6">
        <w:rPr>
          <w:rFonts w:ascii="Times New Roman" w:hAnsi="Times New Roman" w:cs="Times New Roman"/>
          <w:color w:val="auto"/>
          <w:sz w:val="24"/>
        </w:rPr>
        <w:t>dipisahkan</w:t>
      </w:r>
      <w:proofErr w:type="spellEnd"/>
      <w:r w:rsidR="004A7E6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A7E64" w:rsidRPr="00DE67A6">
        <w:rPr>
          <w:rFonts w:ascii="Times New Roman" w:hAnsi="Times New Roman" w:cs="Times New Roman"/>
          <w:color w:val="auto"/>
          <w:sz w:val="24"/>
        </w:rPr>
        <w:t>dengan</w:t>
      </w:r>
      <w:proofErr w:type="spellEnd"/>
      <w:r w:rsidR="004A7E6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A7E64" w:rsidRPr="00DE67A6">
        <w:rPr>
          <w:rFonts w:ascii="Times New Roman" w:hAnsi="Times New Roman" w:cs="Times New Roman"/>
          <w:color w:val="auto"/>
          <w:sz w:val="24"/>
        </w:rPr>
        <w:t>sebuah</w:t>
      </w:r>
      <w:proofErr w:type="spellEnd"/>
      <w:r w:rsidR="004A7E6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4A7E64" w:rsidRPr="00DE67A6">
        <w:rPr>
          <w:rFonts w:ascii="Times New Roman" w:hAnsi="Times New Roman" w:cs="Times New Roman"/>
          <w:color w:val="auto"/>
          <w:sz w:val="24"/>
        </w:rPr>
        <w:t>koma</w:t>
      </w:r>
      <w:proofErr w:type="spellEnd"/>
      <w:r w:rsidR="004A7E64" w:rsidRPr="00DE67A6">
        <w:rPr>
          <w:rFonts w:ascii="Times New Roman" w:hAnsi="Times New Roman" w:cs="Times New Roman"/>
          <w:color w:val="auto"/>
          <w:sz w:val="24"/>
        </w:rPr>
        <w:t xml:space="preserve"> (,)</w:t>
      </w:r>
      <w:r w:rsidR="00F715AB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F715AB" w:rsidRPr="00DE67A6">
        <w:rPr>
          <w:rFonts w:ascii="Times New Roman" w:hAnsi="Times New Roman" w:cs="Times New Roman"/>
          <w:color w:val="auto"/>
          <w:sz w:val="24"/>
        </w:rPr>
        <w:t>da</w:t>
      </w:r>
      <w:r w:rsidR="00644C5F" w:rsidRPr="00DE67A6">
        <w:rPr>
          <w:rFonts w:ascii="Times New Roman" w:hAnsi="Times New Roman" w:cs="Times New Roman"/>
          <w:color w:val="auto"/>
          <w:sz w:val="24"/>
        </w:rPr>
        <w:t>n</w:t>
      </w:r>
      <w:proofErr w:type="spellEnd"/>
      <w:r w:rsidR="00644C5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44C5F" w:rsidRPr="00DE67A6">
        <w:rPr>
          <w:rFonts w:ascii="Times New Roman" w:hAnsi="Times New Roman" w:cs="Times New Roman"/>
          <w:color w:val="auto"/>
          <w:sz w:val="24"/>
        </w:rPr>
        <w:t>dimulai</w:t>
      </w:r>
      <w:proofErr w:type="spellEnd"/>
      <w:r w:rsidR="00644C5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44C5F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644C5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44C5F" w:rsidRPr="00DE67A6">
        <w:rPr>
          <w:rFonts w:ascii="Times New Roman" w:hAnsi="Times New Roman" w:cs="Times New Roman"/>
          <w:color w:val="auto"/>
          <w:sz w:val="24"/>
        </w:rPr>
        <w:t>diakhiri</w:t>
      </w:r>
      <w:proofErr w:type="spellEnd"/>
      <w:r w:rsidR="00644C5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44C5F" w:rsidRPr="00DE67A6">
        <w:rPr>
          <w:rFonts w:ascii="Times New Roman" w:hAnsi="Times New Roman" w:cs="Times New Roman"/>
          <w:color w:val="auto"/>
          <w:sz w:val="24"/>
        </w:rPr>
        <w:t>dengan</w:t>
      </w:r>
      <w:proofErr w:type="spellEnd"/>
      <w:r w:rsidR="00644C5F" w:rsidRPr="00DE67A6">
        <w:rPr>
          <w:rFonts w:ascii="Times New Roman" w:hAnsi="Times New Roman" w:cs="Times New Roman"/>
          <w:color w:val="auto"/>
          <w:sz w:val="24"/>
        </w:rPr>
        <w:t xml:space="preserve"> [</w:t>
      </w:r>
      <w:r w:rsidR="00F715AB" w:rsidRPr="00DE67A6">
        <w:rPr>
          <w:rFonts w:ascii="Times New Roman" w:hAnsi="Times New Roman" w:cs="Times New Roman"/>
          <w:color w:val="auto"/>
          <w:sz w:val="24"/>
        </w:rPr>
        <w:t>]</w:t>
      </w:r>
      <w:r w:rsidR="00FE049A" w:rsidRPr="00DE67A6">
        <w:rPr>
          <w:rFonts w:ascii="Times New Roman" w:hAnsi="Times New Roman" w:cs="Times New Roman"/>
          <w:color w:val="auto"/>
          <w:sz w:val="24"/>
        </w:rPr>
        <w:t>.</w:t>
      </w:r>
    </w:p>
    <w:p w:rsidR="008C6648" w:rsidRPr="00DE67A6" w:rsidRDefault="008C6648" w:rsidP="00CE75EB">
      <w:pPr>
        <w:ind w:firstLine="72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Fungsi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b/>
          <w:color w:val="auto"/>
          <w:sz w:val="24"/>
        </w:rPr>
        <w:t>Determinasi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A7E3E" w:rsidRPr="00DE67A6">
        <w:rPr>
          <w:rFonts w:ascii="Times New Roman" w:hAnsi="Times New Roman" w:cs="Times New Roman"/>
          <w:color w:val="auto"/>
          <w:sz w:val="24"/>
        </w:rPr>
        <w:t>menerima</w:t>
      </w:r>
      <w:proofErr w:type="spellEnd"/>
      <w:r w:rsidR="00815DD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815DD2" w:rsidRPr="00DE67A6">
        <w:rPr>
          <w:rFonts w:ascii="Times New Roman" w:hAnsi="Times New Roman" w:cs="Times New Roman"/>
          <w:i/>
          <w:color w:val="auto"/>
          <w:sz w:val="24"/>
        </w:rPr>
        <w:t>array of POINT</w:t>
      </w:r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(</w:t>
      </w:r>
      <w:r w:rsidR="007E30F5" w:rsidRPr="00DE67A6">
        <w:rPr>
          <w:rFonts w:ascii="Times New Roman" w:hAnsi="Times New Roman" w:cs="Times New Roman"/>
          <w:b/>
          <w:color w:val="auto"/>
          <w:sz w:val="24"/>
        </w:rPr>
        <w:t>T</w:t>
      </w:r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), 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indeks</w:t>
      </w:r>
      <w:proofErr w:type="spellEnd"/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elemen</w:t>
      </w:r>
      <w:proofErr w:type="spellEnd"/>
      <w:r w:rsidR="000F30D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F30DE" w:rsidRPr="00DE67A6">
        <w:rPr>
          <w:rFonts w:ascii="Times New Roman" w:hAnsi="Times New Roman" w:cs="Times New Roman"/>
          <w:color w:val="auto"/>
          <w:sz w:val="24"/>
        </w:rPr>
        <w:t>ke</w:t>
      </w:r>
      <w:proofErr w:type="spellEnd"/>
      <w:r w:rsidR="000F30DE" w:rsidRPr="00DE67A6">
        <w:rPr>
          <w:rFonts w:ascii="Times New Roman" w:hAnsi="Times New Roman" w:cs="Times New Roman"/>
          <w:color w:val="auto"/>
          <w:sz w:val="24"/>
        </w:rPr>
        <w:t>-</w:t>
      </w:r>
      <w:r w:rsidR="000F30DE" w:rsidRPr="00DE67A6">
        <w:rPr>
          <w:rFonts w:ascii="Times New Roman" w:hAnsi="Times New Roman" w:cs="Times New Roman"/>
          <w:b/>
          <w:i/>
          <w:color w:val="auto"/>
          <w:sz w:val="24"/>
        </w:rPr>
        <w:t>a</w:t>
      </w:r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F30DE" w:rsidRPr="00DE67A6">
        <w:rPr>
          <w:rFonts w:ascii="Times New Roman" w:hAnsi="Times New Roman" w:cs="Times New Roman"/>
          <w:color w:val="auto"/>
          <w:sz w:val="24"/>
        </w:rPr>
        <w:t>pada</w:t>
      </w:r>
      <w:proofErr w:type="spellEnd"/>
      <w:r w:rsidR="000F30D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CE75EB" w:rsidRPr="00DE67A6">
        <w:rPr>
          <w:rFonts w:ascii="Times New Roman" w:hAnsi="Times New Roman" w:cs="Times New Roman"/>
          <w:i/>
          <w:color w:val="auto"/>
          <w:sz w:val="24"/>
        </w:rPr>
        <w:t xml:space="preserve">array </w:t>
      </w:r>
      <w:r w:rsidR="007E30F5" w:rsidRPr="00DE67A6">
        <w:rPr>
          <w:rFonts w:ascii="Times New Roman" w:hAnsi="Times New Roman" w:cs="Times New Roman"/>
          <w:b/>
          <w:color w:val="auto"/>
          <w:sz w:val="24"/>
        </w:rPr>
        <w:t xml:space="preserve">T </w:t>
      </w:r>
      <w:r w:rsidR="007E30F5" w:rsidRPr="00DE67A6">
        <w:rPr>
          <w:rFonts w:ascii="Times New Roman" w:hAnsi="Times New Roman" w:cs="Times New Roman"/>
          <w:color w:val="auto"/>
          <w:sz w:val="24"/>
        </w:rPr>
        <w:t>(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titik</w:t>
      </w:r>
      <w:proofErr w:type="spellEnd"/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pertama</w:t>
      </w:r>
      <w:proofErr w:type="spellEnd"/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) 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indeks</w:t>
      </w:r>
      <w:proofErr w:type="spellEnd"/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elemen</w:t>
      </w:r>
      <w:proofErr w:type="spellEnd"/>
      <w:r w:rsidR="000F30D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0F30DE" w:rsidRPr="00DE67A6">
        <w:rPr>
          <w:rFonts w:ascii="Times New Roman" w:hAnsi="Times New Roman" w:cs="Times New Roman"/>
          <w:color w:val="auto"/>
          <w:sz w:val="24"/>
        </w:rPr>
        <w:t>ke</w:t>
      </w:r>
      <w:proofErr w:type="spellEnd"/>
      <w:r w:rsidR="000F30DE" w:rsidRPr="00DE67A6">
        <w:rPr>
          <w:rFonts w:ascii="Times New Roman" w:hAnsi="Times New Roman" w:cs="Times New Roman"/>
          <w:color w:val="auto"/>
          <w:sz w:val="24"/>
        </w:rPr>
        <w:t>-</w:t>
      </w:r>
      <w:r w:rsidR="000F30DE" w:rsidRPr="00DE67A6">
        <w:rPr>
          <w:rFonts w:ascii="Times New Roman" w:hAnsi="Times New Roman" w:cs="Times New Roman"/>
          <w:b/>
          <w:i/>
          <w:color w:val="auto"/>
          <w:sz w:val="24"/>
        </w:rPr>
        <w:t xml:space="preserve">b </w:t>
      </w:r>
      <w:proofErr w:type="spellStart"/>
      <w:r w:rsidR="000F30DE" w:rsidRPr="00DE67A6">
        <w:rPr>
          <w:rFonts w:ascii="Times New Roman" w:hAnsi="Times New Roman" w:cs="Times New Roman"/>
          <w:color w:val="auto"/>
          <w:sz w:val="24"/>
        </w:rPr>
        <w:t>pada</w:t>
      </w:r>
      <w:proofErr w:type="spellEnd"/>
      <w:r w:rsidR="000F30D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0F30DE" w:rsidRPr="00DE67A6">
        <w:rPr>
          <w:rFonts w:ascii="Times New Roman" w:hAnsi="Times New Roman" w:cs="Times New Roman"/>
          <w:i/>
          <w:color w:val="auto"/>
          <w:sz w:val="24"/>
        </w:rPr>
        <w:t>array</w:t>
      </w:r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7E30F5" w:rsidRPr="00DE67A6">
        <w:rPr>
          <w:rFonts w:ascii="Times New Roman" w:hAnsi="Times New Roman" w:cs="Times New Roman"/>
          <w:b/>
          <w:color w:val="auto"/>
          <w:sz w:val="24"/>
        </w:rPr>
        <w:t xml:space="preserve">T </w:t>
      </w:r>
      <w:r w:rsidR="007E30F5" w:rsidRPr="00DE67A6">
        <w:rPr>
          <w:rFonts w:ascii="Times New Roman" w:hAnsi="Times New Roman" w:cs="Times New Roman"/>
          <w:color w:val="auto"/>
          <w:sz w:val="24"/>
        </w:rPr>
        <w:t>(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titik</w:t>
      </w:r>
      <w:proofErr w:type="spellEnd"/>
      <w:r w:rsidR="007E30F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30F5" w:rsidRPr="00DE67A6">
        <w:rPr>
          <w:rFonts w:ascii="Times New Roman" w:hAnsi="Times New Roman" w:cs="Times New Roman"/>
          <w:color w:val="auto"/>
          <w:sz w:val="24"/>
        </w:rPr>
        <w:t>kedua</w:t>
      </w:r>
      <w:proofErr w:type="spellEnd"/>
      <w:r w:rsidR="007E30F5" w:rsidRPr="00DE67A6">
        <w:rPr>
          <w:rFonts w:ascii="Times New Roman" w:hAnsi="Times New Roman" w:cs="Times New Roman"/>
          <w:color w:val="auto"/>
          <w:sz w:val="24"/>
        </w:rPr>
        <w:t>)</w:t>
      </w:r>
      <w:r w:rsidR="006C151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C151E" w:rsidRPr="00DE67A6">
        <w:rPr>
          <w:rFonts w:ascii="Times New Roman" w:hAnsi="Times New Roman" w:cs="Times New Roman"/>
          <w:color w:val="auto"/>
          <w:sz w:val="24"/>
        </w:rPr>
        <w:t>sebagai</w:t>
      </w:r>
      <w:proofErr w:type="spellEnd"/>
      <w:r w:rsidR="006C151E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6C151E" w:rsidRPr="00DE67A6">
        <w:rPr>
          <w:rFonts w:ascii="Times New Roman" w:hAnsi="Times New Roman" w:cs="Times New Roman"/>
          <w:color w:val="auto"/>
          <w:sz w:val="24"/>
        </w:rPr>
        <w:t>parameternya</w:t>
      </w:r>
      <w:proofErr w:type="spellEnd"/>
      <w:r w:rsidR="000F30DE" w:rsidRPr="00DE67A6">
        <w:rPr>
          <w:rFonts w:ascii="Times New Roman" w:hAnsi="Times New Roman" w:cs="Times New Roman"/>
          <w:color w:val="auto"/>
          <w:sz w:val="24"/>
        </w:rPr>
        <w:t>.</w:t>
      </w:r>
      <w:r w:rsidR="00850084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F314B8" w:rsidRPr="00DE67A6">
        <w:rPr>
          <w:rFonts w:ascii="Times New Roman" w:hAnsi="Times New Roman" w:cs="Times New Roman"/>
          <w:color w:val="auto"/>
          <w:sz w:val="24"/>
        </w:rPr>
        <w:t>Kemudian</w:t>
      </w:r>
      <w:proofErr w:type="spellEnd"/>
      <w:r w:rsidR="00F314B8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F314B8" w:rsidRPr="00DE67A6">
        <w:rPr>
          <w:rFonts w:ascii="Times New Roman" w:hAnsi="Times New Roman" w:cs="Times New Roman"/>
          <w:color w:val="auto"/>
          <w:sz w:val="24"/>
        </w:rPr>
        <w:t>untuk</w:t>
      </w:r>
      <w:proofErr w:type="spellEnd"/>
      <w:r w:rsidR="00F314B8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16D1" w:rsidRPr="00DE67A6">
        <w:rPr>
          <w:rFonts w:ascii="Times New Roman" w:hAnsi="Times New Roman" w:cs="Times New Roman"/>
          <w:color w:val="auto"/>
          <w:sz w:val="24"/>
        </w:rPr>
        <w:t>setiap</w:t>
      </w:r>
      <w:proofErr w:type="spellEnd"/>
      <w:r w:rsidR="007E16D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16D1" w:rsidRPr="00DE67A6">
        <w:rPr>
          <w:rFonts w:ascii="Times New Roman" w:hAnsi="Times New Roman" w:cs="Times New Roman"/>
          <w:color w:val="auto"/>
          <w:sz w:val="24"/>
        </w:rPr>
        <w:t>titik</w:t>
      </w:r>
      <w:proofErr w:type="spellEnd"/>
      <w:r w:rsidR="007E16D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16D1" w:rsidRPr="00DE67A6">
        <w:rPr>
          <w:rFonts w:ascii="Times New Roman" w:hAnsi="Times New Roman" w:cs="Times New Roman"/>
          <w:color w:val="auto"/>
          <w:sz w:val="24"/>
        </w:rPr>
        <w:t>selain</w:t>
      </w:r>
      <w:proofErr w:type="spellEnd"/>
      <w:r w:rsidR="007E16D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16D1" w:rsidRPr="00DE67A6">
        <w:rPr>
          <w:rFonts w:ascii="Times New Roman" w:hAnsi="Times New Roman" w:cs="Times New Roman"/>
          <w:color w:val="auto"/>
          <w:sz w:val="24"/>
        </w:rPr>
        <w:t>elemen</w:t>
      </w:r>
      <w:proofErr w:type="spellEnd"/>
      <w:r w:rsidR="007E16D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7E16D1" w:rsidRPr="00DE67A6">
        <w:rPr>
          <w:rFonts w:ascii="Times New Roman" w:hAnsi="Times New Roman" w:cs="Times New Roman"/>
          <w:i/>
          <w:color w:val="auto"/>
          <w:sz w:val="24"/>
        </w:rPr>
        <w:t xml:space="preserve">array </w:t>
      </w:r>
      <w:proofErr w:type="spellStart"/>
      <w:r w:rsidR="007E16D1" w:rsidRPr="00DE67A6">
        <w:rPr>
          <w:rFonts w:ascii="Times New Roman" w:hAnsi="Times New Roman" w:cs="Times New Roman"/>
          <w:i/>
          <w:color w:val="auto"/>
          <w:sz w:val="24"/>
        </w:rPr>
        <w:t>berindeks</w:t>
      </w:r>
      <w:proofErr w:type="spellEnd"/>
      <w:r w:rsidR="007E16D1" w:rsidRPr="00DE67A6">
        <w:rPr>
          <w:rFonts w:ascii="Times New Roman" w:hAnsi="Times New Roman" w:cs="Times New Roman"/>
          <w:i/>
          <w:color w:val="auto"/>
          <w:sz w:val="24"/>
        </w:rPr>
        <w:t>-</w:t>
      </w:r>
      <w:r w:rsidR="007E16D1" w:rsidRPr="00DE67A6">
        <w:rPr>
          <w:rFonts w:ascii="Times New Roman" w:hAnsi="Times New Roman" w:cs="Times New Roman"/>
          <w:b/>
          <w:i/>
          <w:color w:val="auto"/>
          <w:sz w:val="24"/>
        </w:rPr>
        <w:t xml:space="preserve">a </w:t>
      </w:r>
      <w:proofErr w:type="spellStart"/>
      <w:r w:rsidR="007E16D1" w:rsidRPr="00DE67A6">
        <w:rPr>
          <w:rFonts w:ascii="Times New Roman" w:hAnsi="Times New Roman" w:cs="Times New Roman"/>
          <w:color w:val="auto"/>
          <w:sz w:val="24"/>
        </w:rPr>
        <w:t>dan</w:t>
      </w:r>
      <w:proofErr w:type="spellEnd"/>
      <w:r w:rsidR="007E16D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E16D1" w:rsidRPr="00DE67A6">
        <w:rPr>
          <w:rFonts w:ascii="Times New Roman" w:hAnsi="Times New Roman" w:cs="Times New Roman"/>
          <w:color w:val="auto"/>
          <w:sz w:val="24"/>
        </w:rPr>
        <w:t>elemen</w:t>
      </w:r>
      <w:proofErr w:type="spellEnd"/>
      <w:r w:rsidR="007E16D1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r w:rsidR="007E16D1" w:rsidRPr="00DE67A6">
        <w:rPr>
          <w:rFonts w:ascii="Times New Roman" w:hAnsi="Times New Roman" w:cs="Times New Roman"/>
          <w:i/>
          <w:color w:val="auto"/>
          <w:sz w:val="24"/>
        </w:rPr>
        <w:t xml:space="preserve">array </w:t>
      </w:r>
      <w:proofErr w:type="spellStart"/>
      <w:r w:rsidR="007E16D1" w:rsidRPr="00DE67A6">
        <w:rPr>
          <w:rFonts w:ascii="Times New Roman" w:hAnsi="Times New Roman" w:cs="Times New Roman"/>
          <w:i/>
          <w:color w:val="auto"/>
          <w:sz w:val="24"/>
        </w:rPr>
        <w:t>berindeks</w:t>
      </w:r>
      <w:proofErr w:type="spellEnd"/>
      <w:r w:rsidR="007E16D1" w:rsidRPr="00DE67A6">
        <w:rPr>
          <w:rFonts w:ascii="Times New Roman" w:hAnsi="Times New Roman" w:cs="Times New Roman"/>
          <w:i/>
          <w:color w:val="auto"/>
          <w:sz w:val="24"/>
        </w:rPr>
        <w:t>-</w:t>
      </w:r>
      <w:r w:rsidR="007E16D1" w:rsidRPr="00DE67A6">
        <w:rPr>
          <w:rFonts w:ascii="Times New Roman" w:hAnsi="Times New Roman" w:cs="Times New Roman"/>
          <w:b/>
          <w:i/>
          <w:color w:val="auto"/>
          <w:sz w:val="24"/>
        </w:rPr>
        <w:t>b</w:t>
      </w:r>
      <w:r w:rsidR="007E16D1" w:rsidRPr="00DE67A6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="00F727CF" w:rsidRPr="00DE67A6">
        <w:rPr>
          <w:rFonts w:ascii="Times New Roman" w:hAnsi="Times New Roman" w:cs="Times New Roman"/>
          <w:color w:val="auto"/>
          <w:sz w:val="24"/>
        </w:rPr>
        <w:t>dilakukan</w:t>
      </w:r>
      <w:proofErr w:type="spellEnd"/>
      <w:r w:rsidR="00F727CF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5C73E2" w:rsidRPr="00DE67A6">
        <w:rPr>
          <w:rFonts w:ascii="Times New Roman" w:hAnsi="Times New Roman" w:cs="Times New Roman"/>
          <w:color w:val="auto"/>
          <w:sz w:val="24"/>
        </w:rPr>
        <w:t>perbandingan</w:t>
      </w:r>
      <w:proofErr w:type="spellEnd"/>
      <w:r w:rsidR="005C73E2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94E05" w:rsidRPr="00DE67A6">
        <w:rPr>
          <w:rFonts w:ascii="Times New Roman" w:hAnsi="Times New Roman" w:cs="Times New Roman"/>
          <w:color w:val="auto"/>
          <w:sz w:val="24"/>
        </w:rPr>
        <w:t>sesuai</w:t>
      </w:r>
      <w:proofErr w:type="spellEnd"/>
      <w:r w:rsidR="00394E05" w:rsidRPr="00DE67A6">
        <w:rPr>
          <w:rFonts w:ascii="Times New Roman" w:hAnsi="Times New Roman" w:cs="Times New Roman"/>
          <w:color w:val="auto"/>
          <w:sz w:val="24"/>
        </w:rPr>
        <w:t xml:space="preserve"> yang </w:t>
      </w:r>
      <w:proofErr w:type="spellStart"/>
      <w:r w:rsidR="00394E05" w:rsidRPr="00DE67A6">
        <w:rPr>
          <w:rFonts w:ascii="Times New Roman" w:hAnsi="Times New Roman" w:cs="Times New Roman"/>
          <w:color w:val="auto"/>
          <w:sz w:val="24"/>
        </w:rPr>
        <w:t>telah</w:t>
      </w:r>
      <w:proofErr w:type="spellEnd"/>
      <w:r w:rsidR="00394E05"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394E05" w:rsidRPr="00DE67A6">
        <w:rPr>
          <w:rFonts w:ascii="Times New Roman" w:hAnsi="Times New Roman" w:cs="Times New Roman"/>
          <w:color w:val="auto"/>
          <w:sz w:val="24"/>
        </w:rPr>
        <w:t>dijelaskan</w:t>
      </w:r>
      <w:proofErr w:type="spellEnd"/>
      <w:r w:rsidR="00394E05" w:rsidRPr="00DE67A6">
        <w:rPr>
          <w:rFonts w:ascii="Times New Roman" w:hAnsi="Times New Roman" w:cs="Times New Roman"/>
          <w:color w:val="auto"/>
          <w:sz w:val="24"/>
        </w:rPr>
        <w:t xml:space="preserve"> di </w:t>
      </w:r>
      <w:proofErr w:type="spellStart"/>
      <w:r w:rsidR="00394E05" w:rsidRPr="00DE67A6">
        <w:rPr>
          <w:rFonts w:ascii="Times New Roman" w:hAnsi="Times New Roman" w:cs="Times New Roman"/>
          <w:b/>
          <w:color w:val="auto"/>
          <w:sz w:val="24"/>
        </w:rPr>
        <w:t>Bagian</w:t>
      </w:r>
      <w:proofErr w:type="spellEnd"/>
      <w:r w:rsidR="00394E05" w:rsidRPr="00DE67A6">
        <w:rPr>
          <w:rFonts w:ascii="Times New Roman" w:hAnsi="Times New Roman" w:cs="Times New Roman"/>
          <w:b/>
          <w:color w:val="auto"/>
          <w:sz w:val="24"/>
        </w:rPr>
        <w:t xml:space="preserve"> 2.2</w:t>
      </w:r>
    </w:p>
    <w:p w:rsidR="005359AB" w:rsidRPr="00DE67A6" w:rsidRDefault="005359AB" w:rsidP="00844B4F">
      <w:pPr>
        <w:ind w:firstLine="720"/>
        <w:jc w:val="both"/>
        <w:rPr>
          <w:rFonts w:ascii="Times New Roman" w:hAnsi="Times New Roman" w:cs="Times New Roman"/>
          <w:noProof/>
          <w:color w:val="auto"/>
        </w:rPr>
      </w:pPr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68480" behindDoc="1" locked="0" layoutInCell="1" allowOverlap="1" wp14:anchorId="4925342A" wp14:editId="334F18C2">
            <wp:simplePos x="0" y="0"/>
            <wp:positionH relativeFrom="margin">
              <wp:posOffset>1028065</wp:posOffset>
            </wp:positionH>
            <wp:positionV relativeFrom="paragraph">
              <wp:posOffset>168275</wp:posOffset>
            </wp:positionV>
            <wp:extent cx="3434080" cy="2025650"/>
            <wp:effectExtent l="0" t="0" r="0" b="0"/>
            <wp:wrapTight wrapText="bothSides">
              <wp:wrapPolygon edited="0">
                <wp:start x="0" y="0"/>
                <wp:lineTo x="0" y="21329"/>
                <wp:lineTo x="21448" y="21329"/>
                <wp:lineTo x="214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7487" r="18750" b="44689"/>
                    <a:stretch/>
                  </pic:blipFill>
                  <pic:spPr bwMode="auto">
                    <a:xfrm>
                      <a:off x="0" y="0"/>
                      <a:ext cx="343408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FE9" w:rsidRPr="00DE67A6" w:rsidRDefault="005359AB" w:rsidP="00844B4F">
      <w:pPr>
        <w:ind w:firstLine="720"/>
        <w:jc w:val="both"/>
        <w:rPr>
          <w:rFonts w:ascii="Times New Roman" w:hAnsi="Times New Roman" w:cs="Times New Roman"/>
          <w:color w:val="auto"/>
          <w:sz w:val="24"/>
        </w:rPr>
      </w:pPr>
      <w:r w:rsidRPr="00DE67A6">
        <w:rPr>
          <w:rFonts w:ascii="Times New Roman" w:hAnsi="Times New Roman" w:cs="Times New Roman"/>
          <w:noProof/>
          <w:color w:val="auto"/>
        </w:rPr>
        <w:t xml:space="preserve"> </w:t>
      </w:r>
    </w:p>
    <w:p w:rsidR="00F72E35" w:rsidRPr="00DE67A6" w:rsidRDefault="00F72E35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</w:p>
    <w:p w:rsidR="00F72E35" w:rsidRPr="00DE67A6" w:rsidRDefault="00F72E35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</w:p>
    <w:p w:rsidR="00EF52B6" w:rsidRPr="00DE67A6" w:rsidRDefault="00EF52B6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</w:p>
    <w:p w:rsidR="00EF52B6" w:rsidRPr="00DE67A6" w:rsidRDefault="00EF52B6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</w:p>
    <w:p w:rsidR="00EF52B6" w:rsidRPr="00DE67A6" w:rsidRDefault="00EF52B6" w:rsidP="00D7584B">
      <w:pPr>
        <w:ind w:firstLine="720"/>
        <w:rPr>
          <w:rFonts w:ascii="Times New Roman" w:hAnsi="Times New Roman" w:cs="Times New Roman"/>
          <w:color w:val="auto"/>
          <w:sz w:val="24"/>
        </w:rPr>
      </w:pPr>
    </w:p>
    <w:p w:rsidR="00E45A1C" w:rsidRPr="00DE67A6" w:rsidRDefault="00EF52B6" w:rsidP="00D7451C">
      <w:pPr>
        <w:jc w:val="center"/>
        <w:rPr>
          <w:rFonts w:ascii="Times New Roman" w:hAnsi="Times New Roman" w:cs="Times New Roman"/>
          <w:b/>
          <w:color w:val="auto"/>
          <w:sz w:val="24"/>
        </w:rPr>
      </w:pP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Gambar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7.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Implementasi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color w:val="auto"/>
          <w:sz w:val="24"/>
        </w:rPr>
        <w:t>fungsi</w:t>
      </w:r>
      <w:proofErr w:type="spellEnd"/>
      <w:r w:rsidRPr="00DE67A6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67A6">
        <w:rPr>
          <w:rFonts w:ascii="Times New Roman" w:hAnsi="Times New Roman" w:cs="Times New Roman"/>
          <w:b/>
          <w:color w:val="auto"/>
          <w:sz w:val="24"/>
        </w:rPr>
        <w:t>Determinasi</w:t>
      </w:r>
      <w:proofErr w:type="spellEnd"/>
    </w:p>
    <w:p w:rsidR="00B2016D" w:rsidRPr="00DE67A6" w:rsidRDefault="00B2016D" w:rsidP="005359AB">
      <w:pPr>
        <w:pStyle w:val="Heading2"/>
        <w:ind w:firstLine="360"/>
        <w:rPr>
          <w:rFonts w:ascii="Times New Roman" w:hAnsi="Times New Roman" w:cs="Times New Roman"/>
          <w:b/>
          <w:color w:val="auto"/>
        </w:rPr>
      </w:pPr>
    </w:p>
    <w:p w:rsidR="003A7E3E" w:rsidRPr="00DE67A6" w:rsidRDefault="003A7E3E" w:rsidP="00520E55">
      <w:pPr>
        <w:pStyle w:val="Heading2"/>
        <w:ind w:firstLine="360"/>
        <w:rPr>
          <w:rFonts w:ascii="Times New Roman" w:hAnsi="Times New Roman" w:cs="Times New Roman"/>
          <w:b/>
          <w:color w:val="auto"/>
        </w:rPr>
      </w:pPr>
    </w:p>
    <w:p w:rsidR="003A7E3E" w:rsidRPr="00DE67A6" w:rsidRDefault="003A7E3E" w:rsidP="00520E55">
      <w:pPr>
        <w:pStyle w:val="Heading2"/>
        <w:ind w:firstLine="360"/>
        <w:rPr>
          <w:rFonts w:ascii="Times New Roman" w:hAnsi="Times New Roman" w:cs="Times New Roman"/>
          <w:b/>
          <w:color w:val="auto"/>
        </w:rPr>
      </w:pPr>
    </w:p>
    <w:p w:rsidR="00D7451C" w:rsidRPr="00DE67A6" w:rsidRDefault="00D7451C" w:rsidP="00D7451C">
      <w:pPr>
        <w:rPr>
          <w:rFonts w:ascii="Times New Roman" w:hAnsi="Times New Roman" w:cs="Times New Roman"/>
          <w:color w:val="auto"/>
        </w:rPr>
      </w:pPr>
    </w:p>
    <w:p w:rsidR="00E716D4" w:rsidRPr="00DE67A6" w:rsidRDefault="00520E55" w:rsidP="00FC2010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8" w:name="_Toc30549309"/>
      <w:r w:rsidRPr="00DE67A6">
        <w:rPr>
          <w:rFonts w:ascii="Times New Roman" w:hAnsi="Times New Roman" w:cs="Times New Roman"/>
          <w:b/>
          <w:color w:val="auto"/>
        </w:rPr>
        <w:lastRenderedPageBreak/>
        <w:t xml:space="preserve">2.3. </w:t>
      </w:r>
      <w:r w:rsidRPr="00DE67A6">
        <w:rPr>
          <w:rFonts w:ascii="Times New Roman" w:hAnsi="Times New Roman" w:cs="Times New Roman"/>
          <w:b/>
          <w:i/>
          <w:color w:val="auto"/>
        </w:rPr>
        <w:t>MAIN PROGRAM</w:t>
      </w:r>
      <w:bookmarkEnd w:id="8"/>
    </w:p>
    <w:p w:rsidR="00E716D4" w:rsidRPr="00DE67A6" w:rsidRDefault="00E716D4" w:rsidP="00710B28">
      <w:pPr>
        <w:pStyle w:val="ListBullet"/>
        <w:numPr>
          <w:ilvl w:val="0"/>
          <w:numId w:val="0"/>
        </w:numPr>
        <w:spacing w:line="276" w:lineRule="auto"/>
        <w:ind w:left="360" w:firstLine="360"/>
        <w:jc w:val="both"/>
        <w:rPr>
          <w:rFonts w:ascii="Times New Roman" w:hAnsi="Times New Roman" w:cs="Times New Roman"/>
          <w:noProof/>
          <w:color w:val="auto"/>
        </w:rPr>
      </w:pPr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utama</w:t>
      </w:r>
      <w:proofErr w:type="spellEnd"/>
      <w:r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C201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berjalan</w:t>
      </w:r>
      <w:proofErr w:type="spellEnd"/>
      <w:r w:rsidR="00FC201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C201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sebagai</w:t>
      </w:r>
      <w:proofErr w:type="spellEnd"/>
      <w:r w:rsidR="00FC201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C201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berikut</w:t>
      </w:r>
      <w:proofErr w:type="spellEnd"/>
      <w:r w:rsidR="00FC201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BD2F5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B574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Dimulai</w:t>
      </w:r>
      <w:proofErr w:type="spellEnd"/>
      <w:r w:rsidR="00DB574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DB574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DB574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17A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membaca</w:t>
      </w:r>
      <w:proofErr w:type="spellEnd"/>
      <w:r w:rsidR="00517A9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517A9B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 of POINT</w:t>
      </w:r>
      <w:r w:rsidR="00C86DD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r w:rsidR="00C86DD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(</w:t>
      </w:r>
      <w:proofErr w:type="spellStart"/>
      <w:r w:rsidR="00C86DDD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BacaIsiTabPOINT</w:t>
      </w:r>
      <w:proofErr w:type="spellEnd"/>
      <w:r w:rsidR="00C86DD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)</w:t>
      </w:r>
      <w:r w:rsidR="00C4141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menginisiasi</w:t>
      </w:r>
      <w:proofErr w:type="spellEnd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sebuah</w:t>
      </w:r>
      <w:proofErr w:type="spellEnd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array </w:t>
      </w:r>
      <w:proofErr w:type="spellStart"/>
      <w:r w:rsidR="00981ED2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THull</w:t>
      </w:r>
      <w:proofErr w:type="spellEnd"/>
      <w:r w:rsidR="00981ED2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 xml:space="preserve"> </w:t>
      </w:r>
      <w:proofErr w:type="spellStart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mengiterasikan</w:t>
      </w:r>
      <w:proofErr w:type="spellEnd"/>
      <w:r w:rsidR="00981ED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B043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BB043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141F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kombinasi</w:t>
      </w:r>
      <w:proofErr w:type="spellEnd"/>
      <w:r w:rsidR="002141F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B460E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pasangan</w:t>
      </w:r>
      <w:proofErr w:type="spellEnd"/>
      <w:r w:rsidR="00B460E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B460E7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POINT </w:t>
      </w:r>
      <w:proofErr w:type="spellStart"/>
      <w:r w:rsidR="00B460E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selain</w:t>
      </w:r>
      <w:proofErr w:type="spellEnd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pasangan</w:t>
      </w:r>
      <w:proofErr w:type="spellEnd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FB37C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FB37C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="00FB37C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men-</w:t>
      </w:r>
      <w:r w:rsidR="00FB37C4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DETERMINASI</w:t>
      </w:r>
      <w:r w:rsidR="00FB37C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-</w:t>
      </w:r>
      <w:proofErr w:type="spellStart"/>
      <w:r w:rsidR="00FB37C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kan</w:t>
      </w:r>
      <w:proofErr w:type="spellEnd"/>
      <w:r w:rsidR="00EF1BD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260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benar</w:t>
      </w:r>
      <w:proofErr w:type="spellEnd"/>
      <w:r w:rsidR="002260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260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tidaknya</w:t>
      </w:r>
      <w:proofErr w:type="spellEnd"/>
      <w:r w:rsidR="002260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260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pasangan</w:t>
      </w:r>
      <w:proofErr w:type="spellEnd"/>
      <w:r w:rsidR="0022600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226002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POINT </w:t>
      </w:r>
      <w:proofErr w:type="spellStart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tersebut</w:t>
      </w:r>
      <w:proofErr w:type="spellEnd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merupakan</w:t>
      </w:r>
      <w:proofErr w:type="spellEnd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pasangan</w:t>
      </w:r>
      <w:proofErr w:type="spellEnd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titik</w:t>
      </w:r>
      <w:proofErr w:type="spellEnd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(</w:t>
      </w:r>
      <w:proofErr w:type="spellStart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garis</w:t>
      </w:r>
      <w:proofErr w:type="spellEnd"/>
      <w:r w:rsidR="00676095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) </w:t>
      </w:r>
      <w:r w:rsidR="00676095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convex hull</w:t>
      </w:r>
      <w:r w:rsidR="00565D82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DE0696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E3A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Sampai</w:t>
      </w:r>
      <w:proofErr w:type="spellEnd"/>
      <w:r w:rsidR="00EE3A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E3A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sini</w:t>
      </w:r>
      <w:proofErr w:type="spellEnd"/>
      <w:r w:rsidR="00EE3A8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r w:rsidR="0019348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array </w:t>
      </w:r>
      <w:proofErr w:type="spellStart"/>
      <w:r w:rsidR="0019348D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THull</w:t>
      </w:r>
      <w:proofErr w:type="spellEnd"/>
      <w:r w:rsidR="0019348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proofErr w:type="spellStart"/>
      <w:r w:rsidR="0019348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19348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B09F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berisi</w:t>
      </w:r>
      <w:proofErr w:type="spellEnd"/>
      <w:r w:rsidR="009950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9950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99500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99500D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POINT </w:t>
      </w:r>
      <w:proofErr w:type="spellStart"/>
      <w:r w:rsidR="00CA561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sebanyak</w:t>
      </w:r>
      <w:proofErr w:type="spellEnd"/>
      <w:r w:rsidR="00CA561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CA561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dua</w:t>
      </w:r>
      <w:proofErr w:type="spellEnd"/>
      <w:r w:rsidR="00CA561A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kali</w:t>
      </w:r>
      <w:r w:rsidR="00A2394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. </w:t>
      </w:r>
      <w:proofErr w:type="spellStart"/>
      <w:r w:rsidR="00A2394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Oleh</w:t>
      </w:r>
      <w:proofErr w:type="spellEnd"/>
      <w:r w:rsidR="00A2394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2394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karena</w:t>
      </w:r>
      <w:proofErr w:type="spellEnd"/>
      <w:r w:rsidR="00A2394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2394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itu</w:t>
      </w:r>
      <w:proofErr w:type="spellEnd"/>
      <w:r w:rsidR="00A2394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C700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dibuatlah</w:t>
      </w:r>
      <w:proofErr w:type="spellEnd"/>
      <w:r w:rsidR="00C700D3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EA62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fungsi</w:t>
      </w:r>
      <w:proofErr w:type="spellEnd"/>
      <w:r w:rsidR="00EA62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FC2C09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Singelisasi</w:t>
      </w:r>
      <w:proofErr w:type="spellEnd"/>
      <w:r w:rsidR="00FC2C09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 xml:space="preserve"> </w:t>
      </w:r>
      <w:r w:rsidR="00FC2C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yang </w:t>
      </w:r>
      <w:proofErr w:type="spellStart"/>
      <w:r w:rsidR="00FC2C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</w:t>
      </w:r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engembalikan</w:t>
      </w:r>
      <w:proofErr w:type="spellEnd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0E159C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array</w:t>
      </w:r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E159C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THull</w:t>
      </w:r>
      <w:proofErr w:type="spellEnd"/>
      <w:r w:rsidR="000E159C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 xml:space="preserve"> </w:t>
      </w:r>
      <w:proofErr w:type="spellStart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dengan</w:t>
      </w:r>
      <w:proofErr w:type="spellEnd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kondisi</w:t>
      </w:r>
      <w:proofErr w:type="spellEnd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semua</w:t>
      </w:r>
      <w:proofErr w:type="spellEnd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elemen</w:t>
      </w:r>
      <w:proofErr w:type="spellEnd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tidak</w:t>
      </w:r>
      <w:proofErr w:type="spellEnd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ada</w:t>
      </w:r>
      <w:proofErr w:type="spellEnd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yang </w:t>
      </w:r>
      <w:proofErr w:type="spellStart"/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ganda</w:t>
      </w:r>
      <w:proofErr w:type="spellEnd"/>
      <w:r w:rsidR="006E6D5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6E6D5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sebelum</w:t>
      </w:r>
      <w:proofErr w:type="spellEnd"/>
      <w:r w:rsidR="006E6D5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E6D5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akhirnya</w:t>
      </w:r>
      <w:proofErr w:type="spellEnd"/>
      <w:r w:rsidR="006E6D5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E6D5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menampilkan</w:t>
      </w:r>
      <w:proofErr w:type="spellEnd"/>
      <w:r w:rsidR="006E6D5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252017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THull</w:t>
      </w:r>
      <w:proofErr w:type="spellEnd"/>
      <w:r w:rsidR="00252017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 xml:space="preserve"> </w:t>
      </w:r>
      <w:r w:rsidR="00252017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final</w:t>
      </w:r>
      <w:r w:rsidR="000E159C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710B2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10B2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Berikut</w:t>
      </w:r>
      <w:proofErr w:type="spellEnd"/>
      <w:r w:rsidR="00710B2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710B2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ditampilkan</w:t>
      </w:r>
      <w:proofErr w:type="spellEnd"/>
      <w:r w:rsidR="00710B2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280C9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="00280C9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utama</w:t>
      </w:r>
      <w:proofErr w:type="spellEnd"/>
      <w:r w:rsidR="00280C9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(</w:t>
      </w:r>
      <w:r w:rsidR="00280C90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main</w:t>
      </w:r>
      <w:r w:rsidR="00280C9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) </w:t>
      </w:r>
      <w:proofErr w:type="spellStart"/>
      <w:r w:rsidR="00280C9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dan</w:t>
      </w:r>
      <w:proofErr w:type="spellEnd"/>
      <w:r w:rsidR="00280C90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704F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fungsi</w:t>
      </w:r>
      <w:proofErr w:type="spellEnd"/>
      <w:r w:rsidR="000704F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0704F8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>Singelisasi</w:t>
      </w:r>
      <w:proofErr w:type="spellEnd"/>
      <w:r w:rsidR="000704F8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  <w:r w:rsidR="00312DF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Program </w:t>
      </w:r>
      <w:proofErr w:type="spellStart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juga</w:t>
      </w:r>
      <w:proofErr w:type="spellEnd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akhirnya</w:t>
      </w:r>
      <w:proofErr w:type="spellEnd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akan</w:t>
      </w:r>
      <w:proofErr w:type="spellEnd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menampilkan</w:t>
      </w:r>
      <w:proofErr w:type="spellEnd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waktu</w:t>
      </w:r>
      <w:proofErr w:type="spellEnd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pemrosesan</w:t>
      </w:r>
      <w:proofErr w:type="spellEnd"/>
      <w:r w:rsidR="00660409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393AB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algoritma</w:t>
      </w:r>
      <w:proofErr w:type="spellEnd"/>
      <w:r w:rsidR="00393AB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r w:rsidR="00393ABB" w:rsidRPr="00DE67A6"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  <w:t>convex hull</w:t>
      </w:r>
      <w:r w:rsidR="00393ABB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. </w:t>
      </w:r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Akan </w:t>
      </w:r>
      <w:proofErr w:type="spellStart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tetapi</w:t>
      </w:r>
      <w:proofErr w:type="spellEnd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, </w:t>
      </w:r>
      <w:proofErr w:type="spellStart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untuk</w:t>
      </w:r>
      <w:proofErr w:type="spellEnd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skala</w:t>
      </w:r>
      <w:proofErr w:type="spellEnd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kecil</w:t>
      </w:r>
      <w:proofErr w:type="spellEnd"/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(1 &lt;= </w:t>
      </w:r>
      <w:r w:rsidR="008A66ED" w:rsidRPr="00DE67A6">
        <w:rPr>
          <w:rFonts w:ascii="Times New Roman" w:eastAsiaTheme="majorEastAsia" w:hAnsi="Times New Roman" w:cs="Times New Roman"/>
          <w:b/>
          <w:i/>
          <w:color w:val="auto"/>
          <w:kern w:val="28"/>
          <w:sz w:val="24"/>
          <w:szCs w:val="24"/>
        </w:rPr>
        <w:t xml:space="preserve">N </w:t>
      </w:r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&lt;=</w:t>
      </w:r>
      <w:r w:rsidR="008A66ED" w:rsidRPr="00DE67A6">
        <w:rPr>
          <w:rFonts w:ascii="Times New Roman" w:eastAsiaTheme="majorEastAsia" w:hAnsi="Times New Roman" w:cs="Times New Roman"/>
          <w:b/>
          <w:color w:val="auto"/>
          <w:kern w:val="28"/>
          <w:sz w:val="24"/>
          <w:szCs w:val="24"/>
        </w:rPr>
        <w:t xml:space="preserve"> </w:t>
      </w:r>
      <w:r w:rsidR="008A66ED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100), </w:t>
      </w:r>
      <w:proofErr w:type="spellStart"/>
      <w:r w:rsidR="00A141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waktu</w:t>
      </w:r>
      <w:proofErr w:type="spellEnd"/>
      <w:r w:rsidR="00A141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41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pemrosesan</w:t>
      </w:r>
      <w:proofErr w:type="spellEnd"/>
      <w:r w:rsidR="00A141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141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t</w:t>
      </w:r>
      <w:r w:rsidR="00A9530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idak</w:t>
      </w:r>
      <w:proofErr w:type="spellEnd"/>
      <w:r w:rsidR="00A9530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9530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biasanya</w:t>
      </w:r>
      <w:proofErr w:type="spellEnd"/>
      <w:r w:rsidR="00A9530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  <w:proofErr w:type="spellStart"/>
      <w:r w:rsidR="00A9530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diatas</w:t>
      </w:r>
      <w:proofErr w:type="spellEnd"/>
      <w:r w:rsidR="00A9530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5 </w:t>
      </w:r>
      <w:proofErr w:type="spellStart"/>
      <w:r w:rsidR="00A9530F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milidetik</w:t>
      </w:r>
      <w:proofErr w:type="spellEnd"/>
      <w:r w:rsidR="00A14131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>.</w:t>
      </w:r>
    </w:p>
    <w:p w:rsidR="00B05A73" w:rsidRPr="00DE67A6" w:rsidRDefault="00517A9B" w:rsidP="00B05A73">
      <w:pPr>
        <w:pStyle w:val="ListBullet"/>
        <w:numPr>
          <w:ilvl w:val="0"/>
          <w:numId w:val="0"/>
        </w:numPr>
        <w:spacing w:line="276" w:lineRule="auto"/>
        <w:ind w:left="360" w:firstLine="360"/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</w:pPr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69504" behindDoc="1" locked="0" layoutInCell="1" allowOverlap="1" wp14:anchorId="7C759AB9" wp14:editId="46BD99A7">
            <wp:simplePos x="0" y="0"/>
            <wp:positionH relativeFrom="margin">
              <wp:posOffset>701040</wp:posOffset>
            </wp:positionH>
            <wp:positionV relativeFrom="paragraph">
              <wp:posOffset>201295</wp:posOffset>
            </wp:positionV>
            <wp:extent cx="4084320" cy="3860800"/>
            <wp:effectExtent l="0" t="0" r="0" b="6350"/>
            <wp:wrapTight wrapText="bothSides">
              <wp:wrapPolygon edited="0">
                <wp:start x="0" y="0"/>
                <wp:lineTo x="0" y="21529"/>
                <wp:lineTo x="21459" y="21529"/>
                <wp:lineTo x="2145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t="16445" r="9402" b="14707"/>
                    <a:stretch/>
                  </pic:blipFill>
                  <pic:spPr bwMode="auto">
                    <a:xfrm>
                      <a:off x="0" y="0"/>
                      <a:ext cx="4084320" cy="38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6D4" w:rsidRPr="00DE67A6">
        <w:rPr>
          <w:rFonts w:ascii="Times New Roman" w:eastAsiaTheme="majorEastAsia" w:hAnsi="Times New Roman" w:cs="Times New Roman"/>
          <w:color w:val="auto"/>
          <w:kern w:val="28"/>
          <w:sz w:val="24"/>
          <w:szCs w:val="24"/>
        </w:rPr>
        <w:t xml:space="preserve"> </w:t>
      </w:r>
    </w:p>
    <w:p w:rsidR="00D4723D" w:rsidRPr="00DE67A6" w:rsidRDefault="00D4723D" w:rsidP="00B05A73">
      <w:pPr>
        <w:pStyle w:val="ListBullet"/>
        <w:numPr>
          <w:ilvl w:val="0"/>
          <w:numId w:val="0"/>
        </w:numPr>
        <w:spacing w:line="276" w:lineRule="auto"/>
        <w:ind w:left="360" w:firstLine="360"/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</w:pPr>
    </w:p>
    <w:p w:rsidR="005E4AC8" w:rsidRPr="00DE67A6" w:rsidRDefault="005E4AC8" w:rsidP="00B05A73">
      <w:pPr>
        <w:pStyle w:val="ListBullet"/>
        <w:numPr>
          <w:ilvl w:val="0"/>
          <w:numId w:val="0"/>
        </w:numPr>
        <w:spacing w:line="276" w:lineRule="auto"/>
        <w:ind w:left="360" w:firstLine="360"/>
        <w:rPr>
          <w:rFonts w:ascii="Times New Roman" w:hAnsi="Times New Roman" w:cs="Times New Roman"/>
          <w:noProof/>
          <w:color w:val="auto"/>
        </w:rPr>
      </w:pPr>
    </w:p>
    <w:p w:rsidR="00D4723D" w:rsidRPr="00DE67A6" w:rsidRDefault="00D4723D" w:rsidP="00B05A73">
      <w:pPr>
        <w:pStyle w:val="ListBullet"/>
        <w:numPr>
          <w:ilvl w:val="0"/>
          <w:numId w:val="0"/>
        </w:numPr>
        <w:spacing w:line="276" w:lineRule="auto"/>
        <w:ind w:left="360" w:firstLine="360"/>
        <w:rPr>
          <w:rFonts w:ascii="Times New Roman" w:eastAsiaTheme="majorEastAsia" w:hAnsi="Times New Roman" w:cs="Times New Roman"/>
          <w:i/>
          <w:color w:val="auto"/>
          <w:kern w:val="28"/>
          <w:sz w:val="24"/>
          <w:szCs w:val="24"/>
        </w:rPr>
      </w:pPr>
    </w:p>
    <w:p w:rsidR="00463AEC" w:rsidRPr="00DE67A6" w:rsidRDefault="00463AEC" w:rsidP="00B05A73">
      <w:pPr>
        <w:pStyle w:val="ListBullet"/>
        <w:numPr>
          <w:ilvl w:val="0"/>
          <w:numId w:val="0"/>
        </w:numPr>
        <w:spacing w:line="276" w:lineRule="auto"/>
        <w:ind w:left="360" w:firstLine="360"/>
        <w:rPr>
          <w:rFonts w:ascii="Times New Roman" w:eastAsiaTheme="majorEastAsia" w:hAnsi="Times New Roman" w:cs="Times New Roman"/>
          <w:color w:val="auto"/>
          <w:kern w:val="28"/>
          <w:sz w:val="28"/>
          <w:szCs w:val="24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463AEC" w:rsidRPr="00DE67A6" w:rsidRDefault="00463AEC" w:rsidP="00463AEC">
      <w:pPr>
        <w:rPr>
          <w:rFonts w:ascii="Times New Roman" w:hAnsi="Times New Roman" w:cs="Times New Roman"/>
          <w:color w:val="auto"/>
        </w:rPr>
      </w:pPr>
    </w:p>
    <w:p w:rsidR="0079642E" w:rsidRPr="00DE67A6" w:rsidRDefault="00463AEC" w:rsidP="00463AEC">
      <w:pPr>
        <w:tabs>
          <w:tab w:val="left" w:pos="3696"/>
        </w:tabs>
        <w:jc w:val="center"/>
        <w:rPr>
          <w:rFonts w:ascii="Times New Roman" w:hAnsi="Times New Roman" w:cs="Times New Roman"/>
          <w:color w:val="auto"/>
        </w:rPr>
      </w:pPr>
      <w:proofErr w:type="spellStart"/>
      <w:r w:rsidRPr="00DE67A6">
        <w:rPr>
          <w:rFonts w:ascii="Times New Roman" w:hAnsi="Times New Roman" w:cs="Times New Roman"/>
          <w:color w:val="auto"/>
        </w:rPr>
        <w:t>Gambar</w:t>
      </w:r>
      <w:proofErr w:type="spellEnd"/>
      <w:r w:rsidRPr="00DE67A6">
        <w:rPr>
          <w:rFonts w:ascii="Times New Roman" w:hAnsi="Times New Roman" w:cs="Times New Roman"/>
          <w:color w:val="auto"/>
        </w:rPr>
        <w:t xml:space="preserve"> 8. Program </w:t>
      </w:r>
      <w:proofErr w:type="spellStart"/>
      <w:r w:rsidRPr="00DE67A6">
        <w:rPr>
          <w:rFonts w:ascii="Times New Roman" w:hAnsi="Times New Roman" w:cs="Times New Roman"/>
          <w:color w:val="auto"/>
        </w:rPr>
        <w:t>utama</w:t>
      </w:r>
      <w:proofErr w:type="spellEnd"/>
    </w:p>
    <w:p w:rsidR="00130C1E" w:rsidRPr="00DE67A6" w:rsidRDefault="00463AEC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9" w:name="_Toc30548593"/>
      <w:bookmarkStart w:id="10" w:name="_Toc30549310"/>
      <w:r w:rsidRPr="00DE67A6">
        <w:rPr>
          <w:rFonts w:ascii="Times New Roman" w:hAnsi="Times New Roman" w:cs="Times New Roman"/>
          <w:noProof/>
          <w:color w:val="auto"/>
        </w:rPr>
        <w:lastRenderedPageBreak/>
        <w:drawing>
          <wp:anchor distT="0" distB="0" distL="114300" distR="114300" simplePos="0" relativeHeight="251670528" behindDoc="1" locked="0" layoutInCell="1" allowOverlap="1" wp14:anchorId="72BC6B9D" wp14:editId="41795EF8">
            <wp:simplePos x="0" y="0"/>
            <wp:positionH relativeFrom="margin">
              <wp:posOffset>1170305</wp:posOffset>
            </wp:positionH>
            <wp:positionV relativeFrom="paragraph">
              <wp:posOffset>60960</wp:posOffset>
            </wp:positionV>
            <wp:extent cx="3137535" cy="1607820"/>
            <wp:effectExtent l="0" t="0" r="5715" b="0"/>
            <wp:wrapTight wrapText="bothSides">
              <wp:wrapPolygon edited="0">
                <wp:start x="0" y="0"/>
                <wp:lineTo x="0" y="21242"/>
                <wp:lineTo x="21508" y="21242"/>
                <wp:lineTo x="2150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1" t="18524" r="26111" b="52072"/>
                    <a:stretch/>
                  </pic:blipFill>
                  <pic:spPr bwMode="auto">
                    <a:xfrm>
                      <a:off x="0" y="0"/>
                      <a:ext cx="3137535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</w:p>
    <w:p w:rsidR="00A23948" w:rsidRPr="00DE67A6" w:rsidRDefault="00A23948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</w:p>
    <w:p w:rsidR="00A23948" w:rsidRPr="00DE67A6" w:rsidRDefault="00A23948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</w:p>
    <w:p w:rsidR="00A23948" w:rsidRPr="00DE67A6" w:rsidRDefault="00A23948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</w:p>
    <w:p w:rsidR="00A23948" w:rsidRPr="00DE67A6" w:rsidRDefault="00A23948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</w:p>
    <w:p w:rsidR="00A23948" w:rsidRPr="00DE67A6" w:rsidRDefault="00A23948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</w:p>
    <w:p w:rsidR="00A23948" w:rsidRPr="00DE67A6" w:rsidRDefault="00A23948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</w:p>
    <w:p w:rsidR="00463AEC" w:rsidRPr="00DE67A6" w:rsidRDefault="00463AEC" w:rsidP="00463AEC">
      <w:pPr>
        <w:tabs>
          <w:tab w:val="left" w:pos="3696"/>
        </w:tabs>
        <w:jc w:val="center"/>
        <w:rPr>
          <w:rFonts w:ascii="Times New Roman" w:hAnsi="Times New Roman" w:cs="Times New Roman"/>
          <w:color w:val="auto"/>
        </w:rPr>
      </w:pPr>
      <w:proofErr w:type="spellStart"/>
      <w:r w:rsidRPr="00DE67A6">
        <w:rPr>
          <w:rFonts w:ascii="Times New Roman" w:hAnsi="Times New Roman" w:cs="Times New Roman"/>
          <w:color w:val="auto"/>
        </w:rPr>
        <w:t>Gambar</w:t>
      </w:r>
      <w:proofErr w:type="spellEnd"/>
      <w:r w:rsidRPr="00DE67A6">
        <w:rPr>
          <w:rFonts w:ascii="Times New Roman" w:hAnsi="Times New Roman" w:cs="Times New Roman"/>
          <w:color w:val="auto"/>
        </w:rPr>
        <w:t xml:space="preserve"> </w:t>
      </w:r>
      <w:r w:rsidR="00C550C9" w:rsidRPr="00DE67A6">
        <w:rPr>
          <w:rFonts w:ascii="Times New Roman" w:hAnsi="Times New Roman" w:cs="Times New Roman"/>
          <w:color w:val="auto"/>
        </w:rPr>
        <w:t>9</w:t>
      </w:r>
      <w:r w:rsidRPr="00DE67A6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="00C550C9" w:rsidRPr="00DE67A6">
        <w:rPr>
          <w:rFonts w:ascii="Times New Roman" w:hAnsi="Times New Roman" w:cs="Times New Roman"/>
          <w:color w:val="auto"/>
        </w:rPr>
        <w:t>Fungsi</w:t>
      </w:r>
      <w:proofErr w:type="spellEnd"/>
      <w:r w:rsidR="00C550C9" w:rsidRPr="00DE67A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550C9" w:rsidRPr="00DE67A6">
        <w:rPr>
          <w:rFonts w:ascii="Times New Roman" w:hAnsi="Times New Roman" w:cs="Times New Roman"/>
          <w:b/>
          <w:color w:val="auto"/>
        </w:rPr>
        <w:t>Singelisasi</w:t>
      </w:r>
      <w:proofErr w:type="spellEnd"/>
    </w:p>
    <w:p w:rsidR="00A23948" w:rsidRPr="00DE67A6" w:rsidRDefault="00A23948" w:rsidP="00B05A73">
      <w:pPr>
        <w:pStyle w:val="Heading2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4"/>
        </w:rPr>
      </w:pPr>
    </w:p>
    <w:p w:rsidR="00860020" w:rsidRPr="00DE67A6" w:rsidRDefault="00860020" w:rsidP="00860020">
      <w:pPr>
        <w:pStyle w:val="ListBullet"/>
        <w:numPr>
          <w:ilvl w:val="0"/>
          <w:numId w:val="0"/>
        </w:numPr>
        <w:spacing w:line="276" w:lineRule="auto"/>
        <w:jc w:val="center"/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</w:pPr>
      <w:r w:rsidRPr="00DE67A6"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  <w:t>BAB III</w:t>
      </w:r>
    </w:p>
    <w:p w:rsidR="00860020" w:rsidRPr="00DE67A6" w:rsidRDefault="00860020" w:rsidP="0086002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0549311"/>
      <w:r w:rsidRPr="00DE67A6">
        <w:rPr>
          <w:rFonts w:ascii="Times New Roman" w:hAnsi="Times New Roman" w:cs="Times New Roman"/>
          <w:b/>
          <w:i/>
          <w:color w:val="auto"/>
          <w:sz w:val="28"/>
          <w:szCs w:val="28"/>
        </w:rPr>
        <w:t>SCREENSHOT</w:t>
      </w:r>
      <w:r w:rsidRPr="00DE67A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HASIL PROGRAM</w:t>
      </w:r>
      <w:bookmarkEnd w:id="11"/>
    </w:p>
    <w:p w:rsidR="00860020" w:rsidRPr="00DE67A6" w:rsidRDefault="00860020" w:rsidP="00860020">
      <w:pPr>
        <w:pStyle w:val="Heading2"/>
        <w:spacing w:before="0"/>
        <w:ind w:firstLine="360"/>
        <w:rPr>
          <w:rFonts w:ascii="Times New Roman" w:hAnsi="Times New Roman" w:cs="Times New Roman"/>
          <w:b/>
          <w:color w:val="auto"/>
        </w:rPr>
      </w:pPr>
    </w:p>
    <w:p w:rsidR="00860020" w:rsidRPr="00DE67A6" w:rsidRDefault="006E0DBD" w:rsidP="00860020">
      <w:pPr>
        <w:pStyle w:val="Heading2"/>
        <w:spacing w:before="0"/>
        <w:ind w:firstLine="360"/>
        <w:rPr>
          <w:rFonts w:ascii="Times New Roman" w:hAnsi="Times New Roman" w:cs="Times New Roman"/>
          <w:b/>
          <w:i/>
          <w:color w:val="auto"/>
        </w:rPr>
      </w:pPr>
      <w:bookmarkStart w:id="12" w:name="_Toc30549312"/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72576" behindDoc="1" locked="0" layoutInCell="1" allowOverlap="1" wp14:anchorId="683D3086" wp14:editId="0E7B7C1E">
            <wp:simplePos x="0" y="0"/>
            <wp:positionH relativeFrom="margin">
              <wp:align>center</wp:align>
            </wp:positionH>
            <wp:positionV relativeFrom="paragraph">
              <wp:posOffset>1720850</wp:posOffset>
            </wp:positionV>
            <wp:extent cx="5145406" cy="1318350"/>
            <wp:effectExtent l="0" t="0" r="0" b="0"/>
            <wp:wrapTight wrapText="bothSides">
              <wp:wrapPolygon edited="0">
                <wp:start x="0" y="0"/>
                <wp:lineTo x="0" y="21225"/>
                <wp:lineTo x="21512" y="21225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45049" r="40833" b="28284"/>
                    <a:stretch/>
                  </pic:blipFill>
                  <pic:spPr bwMode="auto">
                    <a:xfrm>
                      <a:off x="0" y="0"/>
                      <a:ext cx="5145406" cy="131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22F"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71552" behindDoc="1" locked="0" layoutInCell="1" allowOverlap="1" wp14:anchorId="325552E8" wp14:editId="0E5A571D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5133340" cy="1218565"/>
            <wp:effectExtent l="0" t="0" r="0" b="635"/>
            <wp:wrapTight wrapText="bothSides">
              <wp:wrapPolygon edited="0">
                <wp:start x="0" y="0"/>
                <wp:lineTo x="0" y="21274"/>
                <wp:lineTo x="21482" y="21274"/>
                <wp:lineTo x="2148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44789" r="40417" b="28026"/>
                    <a:stretch/>
                  </pic:blipFill>
                  <pic:spPr bwMode="auto">
                    <a:xfrm>
                      <a:off x="0" y="0"/>
                      <a:ext cx="5133340" cy="121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76D" w:rsidRPr="00DE67A6">
        <w:rPr>
          <w:rFonts w:ascii="Times New Roman" w:hAnsi="Times New Roman" w:cs="Times New Roman"/>
          <w:b/>
          <w:color w:val="auto"/>
        </w:rPr>
        <w:t>3</w:t>
      </w:r>
      <w:r w:rsidR="00860020" w:rsidRPr="00DE67A6">
        <w:rPr>
          <w:rFonts w:ascii="Times New Roman" w:hAnsi="Times New Roman" w:cs="Times New Roman"/>
          <w:b/>
          <w:color w:val="auto"/>
        </w:rPr>
        <w:t xml:space="preserve">.1. </w:t>
      </w:r>
      <w:r w:rsidR="00443F35" w:rsidRPr="00DE67A6">
        <w:rPr>
          <w:rFonts w:ascii="Times New Roman" w:hAnsi="Times New Roman" w:cs="Times New Roman"/>
          <w:b/>
          <w:color w:val="auto"/>
        </w:rPr>
        <w:t>input berjumlah 5</w:t>
      </w:r>
      <w:bookmarkEnd w:id="12"/>
    </w:p>
    <w:p w:rsidR="004F1DD5" w:rsidRDefault="004F1DD5" w:rsidP="006E0DBD">
      <w:pPr>
        <w:pStyle w:val="Heading2"/>
        <w:spacing w:before="0"/>
        <w:ind w:firstLine="360"/>
        <w:rPr>
          <w:rFonts w:ascii="Times New Roman" w:hAnsi="Times New Roman" w:cs="Times New Roman"/>
          <w:b/>
          <w:color w:val="auto"/>
        </w:rPr>
      </w:pPr>
    </w:p>
    <w:p w:rsidR="00B33598" w:rsidRDefault="00B33598" w:rsidP="00B33598"/>
    <w:p w:rsidR="00B33598" w:rsidRDefault="00B33598" w:rsidP="00B33598"/>
    <w:p w:rsidR="00B33598" w:rsidRPr="00B33598" w:rsidRDefault="00B33598" w:rsidP="00B33598"/>
    <w:p w:rsidR="006E0DBD" w:rsidRPr="00DE67A6" w:rsidRDefault="006E0DBD" w:rsidP="006E0DBD">
      <w:pPr>
        <w:pStyle w:val="Heading2"/>
        <w:spacing w:before="0"/>
        <w:ind w:firstLine="360"/>
        <w:rPr>
          <w:rFonts w:ascii="Times New Roman" w:hAnsi="Times New Roman" w:cs="Times New Roman"/>
          <w:b/>
          <w:i/>
          <w:color w:val="auto"/>
        </w:rPr>
      </w:pPr>
      <w:bookmarkStart w:id="13" w:name="_Toc30549313"/>
      <w:r w:rsidRPr="00DE67A6">
        <w:rPr>
          <w:rFonts w:ascii="Times New Roman" w:hAnsi="Times New Roman" w:cs="Times New Roman"/>
          <w:b/>
          <w:color w:val="auto"/>
        </w:rPr>
        <w:lastRenderedPageBreak/>
        <w:t xml:space="preserve">3.2. </w:t>
      </w:r>
      <w:r w:rsidR="004F1DD5" w:rsidRPr="00DE67A6">
        <w:rPr>
          <w:rFonts w:ascii="Times New Roman" w:hAnsi="Times New Roman" w:cs="Times New Roman"/>
          <w:b/>
          <w:color w:val="auto"/>
        </w:rPr>
        <w:t>input berjumlah 10</w:t>
      </w:r>
      <w:bookmarkEnd w:id="13"/>
    </w:p>
    <w:p w:rsidR="00B33598" w:rsidRDefault="00662A89" w:rsidP="00860020">
      <w:pPr>
        <w:rPr>
          <w:rFonts w:ascii="Times New Roman" w:hAnsi="Times New Roman" w:cs="Times New Roman"/>
          <w:noProof/>
          <w:color w:val="auto"/>
        </w:rPr>
      </w:pPr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74624" behindDoc="1" locked="0" layoutInCell="1" allowOverlap="1" wp14:anchorId="4A87D82F" wp14:editId="587D55CB">
            <wp:simplePos x="0" y="0"/>
            <wp:positionH relativeFrom="margin">
              <wp:posOffset>0</wp:posOffset>
            </wp:positionH>
            <wp:positionV relativeFrom="paragraph">
              <wp:posOffset>1602317</wp:posOffset>
            </wp:positionV>
            <wp:extent cx="5480050" cy="1280160"/>
            <wp:effectExtent l="0" t="0" r="6350" b="0"/>
            <wp:wrapTight wrapText="bothSides">
              <wp:wrapPolygon edited="0">
                <wp:start x="0" y="0"/>
                <wp:lineTo x="0" y="21214"/>
                <wp:lineTo x="21550" y="21214"/>
                <wp:lineTo x="2155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" t="44498" r="34586" b="28437"/>
                    <a:stretch/>
                  </pic:blipFill>
                  <pic:spPr bwMode="auto">
                    <a:xfrm>
                      <a:off x="0" y="0"/>
                      <a:ext cx="548005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73600" behindDoc="1" locked="0" layoutInCell="1" allowOverlap="1" wp14:anchorId="67F3D6DD" wp14:editId="1086D752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430064" cy="1228302"/>
            <wp:effectExtent l="0" t="0" r="0" b="0"/>
            <wp:wrapTight wrapText="bothSides">
              <wp:wrapPolygon edited="0">
                <wp:start x="0" y="0"/>
                <wp:lineTo x="0" y="21109"/>
                <wp:lineTo x="21522" y="21109"/>
                <wp:lineTo x="2152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" t="44597" r="33333" b="28659"/>
                    <a:stretch/>
                  </pic:blipFill>
                  <pic:spPr bwMode="auto">
                    <a:xfrm>
                      <a:off x="0" y="0"/>
                      <a:ext cx="5430064" cy="122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1DD5" w:rsidRPr="00DE67A6" w:rsidRDefault="004F1DD5" w:rsidP="00860020">
      <w:pPr>
        <w:rPr>
          <w:rFonts w:ascii="Times New Roman" w:hAnsi="Times New Roman" w:cs="Times New Roman"/>
          <w:noProof/>
          <w:color w:val="auto"/>
        </w:rPr>
      </w:pPr>
    </w:p>
    <w:p w:rsidR="000B668C" w:rsidRPr="00DE67A6" w:rsidRDefault="004F1DD5" w:rsidP="004F1DD5">
      <w:pPr>
        <w:pStyle w:val="Heading2"/>
        <w:spacing w:before="0"/>
        <w:ind w:firstLine="360"/>
        <w:rPr>
          <w:rFonts w:ascii="Times New Roman" w:hAnsi="Times New Roman" w:cs="Times New Roman"/>
          <w:noProof/>
          <w:color w:val="auto"/>
        </w:rPr>
      </w:pPr>
      <w:bookmarkStart w:id="14" w:name="_Toc30549314"/>
      <w:r w:rsidRPr="00DE67A6">
        <w:rPr>
          <w:rFonts w:ascii="Times New Roman" w:hAnsi="Times New Roman" w:cs="Times New Roman"/>
          <w:b/>
          <w:color w:val="auto"/>
        </w:rPr>
        <w:t>3</w:t>
      </w:r>
      <w:r w:rsidR="00662A89">
        <w:rPr>
          <w:rFonts w:ascii="Times New Roman" w:hAnsi="Times New Roman" w:cs="Times New Roman"/>
          <w:b/>
          <w:color w:val="auto"/>
        </w:rPr>
        <w:t>.3</w:t>
      </w:r>
      <w:r w:rsidR="0073075E">
        <w:rPr>
          <w:rFonts w:ascii="Times New Roman" w:hAnsi="Times New Roman" w:cs="Times New Roman"/>
          <w:b/>
          <w:color w:val="auto"/>
        </w:rPr>
        <w:t>.</w:t>
      </w:r>
      <w:r w:rsidRPr="00DE67A6">
        <w:rPr>
          <w:rFonts w:ascii="Times New Roman" w:hAnsi="Times New Roman" w:cs="Times New Roman"/>
          <w:b/>
          <w:color w:val="auto"/>
        </w:rPr>
        <w:t xml:space="preserve"> input berj</w:t>
      </w:r>
      <w:r w:rsidR="000B668C" w:rsidRPr="00DE67A6">
        <w:rPr>
          <w:rFonts w:ascii="Times New Roman" w:hAnsi="Times New Roman" w:cs="Times New Roman"/>
          <w:b/>
          <w:color w:val="auto"/>
        </w:rPr>
        <w:t>umlah 20</w:t>
      </w:r>
      <w:bookmarkEnd w:id="14"/>
    </w:p>
    <w:p w:rsidR="004F1DD5" w:rsidRPr="00DE67A6" w:rsidRDefault="00662A89" w:rsidP="004F1DD5">
      <w:pPr>
        <w:pStyle w:val="Heading2"/>
        <w:spacing w:before="0"/>
        <w:ind w:firstLine="360"/>
        <w:rPr>
          <w:rFonts w:ascii="Times New Roman" w:hAnsi="Times New Roman" w:cs="Times New Roman"/>
          <w:b/>
          <w:i/>
          <w:color w:val="auto"/>
        </w:rPr>
      </w:pPr>
      <w:bookmarkStart w:id="15" w:name="_Toc30548598"/>
      <w:bookmarkStart w:id="16" w:name="_Toc30549315"/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75648" behindDoc="1" locked="0" layoutInCell="1" allowOverlap="1" wp14:anchorId="04EE9395" wp14:editId="4FA07559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472430" cy="1586230"/>
            <wp:effectExtent l="0" t="0" r="0" b="0"/>
            <wp:wrapTight wrapText="bothSides">
              <wp:wrapPolygon edited="0">
                <wp:start x="0" y="0"/>
                <wp:lineTo x="0" y="21271"/>
                <wp:lineTo x="21505" y="21271"/>
                <wp:lineTo x="2150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" t="71139" r="1009" b="3909"/>
                    <a:stretch/>
                  </pic:blipFill>
                  <pic:spPr bwMode="auto">
                    <a:xfrm>
                      <a:off x="0" y="0"/>
                      <a:ext cx="5472430" cy="15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76672" behindDoc="1" locked="0" layoutInCell="1" allowOverlap="1" wp14:anchorId="4F00A82C" wp14:editId="6740910D">
            <wp:simplePos x="0" y="0"/>
            <wp:positionH relativeFrom="margin">
              <wp:align>right</wp:align>
            </wp:positionH>
            <wp:positionV relativeFrom="paragraph">
              <wp:posOffset>2009352</wp:posOffset>
            </wp:positionV>
            <wp:extent cx="5530850" cy="1617980"/>
            <wp:effectExtent l="0" t="0" r="0" b="1270"/>
            <wp:wrapTight wrapText="bothSides">
              <wp:wrapPolygon edited="0">
                <wp:start x="0" y="0"/>
                <wp:lineTo x="0" y="21363"/>
                <wp:lineTo x="21501" y="21363"/>
                <wp:lineTo x="2150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2" t="60891" r="1235" b="13932"/>
                    <a:stretch/>
                  </pic:blipFill>
                  <pic:spPr bwMode="auto">
                    <a:xfrm>
                      <a:off x="0" y="0"/>
                      <a:ext cx="5530850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5"/>
      <w:bookmarkEnd w:id="16"/>
    </w:p>
    <w:p w:rsidR="004F1DD5" w:rsidRPr="00DE67A6" w:rsidRDefault="004F1DD5" w:rsidP="004F1DD5">
      <w:pPr>
        <w:rPr>
          <w:rFonts w:ascii="Times New Roman" w:hAnsi="Times New Roman" w:cs="Times New Roman"/>
          <w:noProof/>
          <w:color w:val="auto"/>
        </w:rPr>
      </w:pPr>
    </w:p>
    <w:p w:rsidR="00F50B97" w:rsidRPr="00DE67A6" w:rsidRDefault="00F50B97" w:rsidP="00F50B97">
      <w:pPr>
        <w:rPr>
          <w:rFonts w:ascii="Times New Roman" w:hAnsi="Times New Roman" w:cs="Times New Roman"/>
          <w:color w:val="auto"/>
        </w:rPr>
      </w:pPr>
    </w:p>
    <w:p w:rsidR="00F50B97" w:rsidRPr="00DE67A6" w:rsidRDefault="00F50B97" w:rsidP="00F50B97">
      <w:pPr>
        <w:pStyle w:val="ListBullet"/>
        <w:numPr>
          <w:ilvl w:val="0"/>
          <w:numId w:val="0"/>
        </w:numPr>
        <w:spacing w:line="276" w:lineRule="auto"/>
        <w:jc w:val="center"/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</w:pPr>
      <w:r w:rsidRPr="00DE67A6">
        <w:rPr>
          <w:rFonts w:ascii="Times New Roman" w:eastAsiaTheme="majorEastAsia" w:hAnsi="Times New Roman" w:cs="Times New Roman"/>
          <w:b/>
          <w:color w:val="auto"/>
          <w:kern w:val="28"/>
          <w:sz w:val="28"/>
          <w:szCs w:val="24"/>
        </w:rPr>
        <w:lastRenderedPageBreak/>
        <w:t>BAB IV</w:t>
      </w:r>
    </w:p>
    <w:p w:rsidR="00F50B97" w:rsidRPr="00DE67A6" w:rsidRDefault="00F50B97" w:rsidP="0075176D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30549316"/>
      <w:r w:rsidRPr="00DE67A6">
        <w:rPr>
          <w:rFonts w:ascii="Times New Roman" w:hAnsi="Times New Roman" w:cs="Times New Roman"/>
          <w:b/>
          <w:color w:val="auto"/>
          <w:sz w:val="28"/>
          <w:szCs w:val="28"/>
        </w:rPr>
        <w:t>LAIN-LAIN</w:t>
      </w:r>
      <w:bookmarkEnd w:id="17"/>
    </w:p>
    <w:p w:rsidR="0075176D" w:rsidRPr="00DE67A6" w:rsidRDefault="004E14CB" w:rsidP="004E14CB">
      <w:pPr>
        <w:pStyle w:val="Heading2"/>
        <w:spacing w:before="0" w:after="240"/>
        <w:ind w:firstLine="360"/>
        <w:rPr>
          <w:rFonts w:ascii="Times New Roman" w:hAnsi="Times New Roman" w:cs="Times New Roman"/>
          <w:b/>
          <w:color w:val="auto"/>
        </w:rPr>
      </w:pPr>
      <w:bookmarkStart w:id="18" w:name="_Toc30549317"/>
      <w:r w:rsidRPr="00DE67A6">
        <w:rPr>
          <w:rFonts w:ascii="Times New Roman" w:hAnsi="Times New Roman" w:cs="Times New Roman"/>
          <w:b/>
          <w:color w:val="auto"/>
        </w:rPr>
        <w:t>4</w:t>
      </w:r>
      <w:r w:rsidR="0075176D" w:rsidRPr="00DE67A6">
        <w:rPr>
          <w:rFonts w:ascii="Times New Roman" w:hAnsi="Times New Roman" w:cs="Times New Roman"/>
          <w:b/>
          <w:color w:val="auto"/>
        </w:rPr>
        <w:t xml:space="preserve">.1. </w:t>
      </w:r>
      <w:r w:rsidR="008F2162" w:rsidRPr="00DE67A6">
        <w:rPr>
          <w:rFonts w:ascii="Times New Roman" w:hAnsi="Times New Roman" w:cs="Times New Roman"/>
          <w:b/>
          <w:color w:val="auto"/>
        </w:rPr>
        <w:t>penILAIAN INDIVIDU</w:t>
      </w:r>
      <w:bookmarkEnd w:id="18"/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559"/>
        <w:gridCol w:w="4965"/>
        <w:gridCol w:w="1559"/>
        <w:gridCol w:w="1559"/>
      </w:tblGrid>
      <w:tr w:rsidR="00DE67A6" w:rsidRPr="00DE67A6" w:rsidTr="00035CD1">
        <w:tc>
          <w:tcPr>
            <w:tcW w:w="559" w:type="dxa"/>
          </w:tcPr>
          <w:p w:rsidR="00035CD1" w:rsidRPr="00DE67A6" w:rsidRDefault="00035CD1" w:rsidP="00B05A73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4965" w:type="dxa"/>
          </w:tcPr>
          <w:p w:rsidR="00035CD1" w:rsidRPr="00DE67A6" w:rsidRDefault="00035CD1" w:rsidP="00B05A73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Poin</w:t>
            </w:r>
            <w:proofErr w:type="spellEnd"/>
          </w:p>
        </w:tc>
        <w:tc>
          <w:tcPr>
            <w:tcW w:w="1559" w:type="dxa"/>
          </w:tcPr>
          <w:p w:rsidR="00035CD1" w:rsidRPr="00DE67A6" w:rsidRDefault="00035CD1" w:rsidP="00B05A73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1559" w:type="dxa"/>
          </w:tcPr>
          <w:p w:rsidR="00035CD1" w:rsidRPr="00DE67A6" w:rsidRDefault="00035CD1" w:rsidP="00B05A73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Tidak</w:t>
            </w:r>
            <w:proofErr w:type="spellEnd"/>
          </w:p>
        </w:tc>
      </w:tr>
      <w:tr w:rsidR="00DE67A6" w:rsidRPr="00DE67A6" w:rsidTr="00035CD1">
        <w:tc>
          <w:tcPr>
            <w:tcW w:w="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1.</w:t>
            </w:r>
          </w:p>
        </w:tc>
        <w:tc>
          <w:tcPr>
            <w:tcW w:w="4965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Program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berhasil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dikompilasi</w:t>
            </w:r>
            <w:proofErr w:type="spellEnd"/>
          </w:p>
        </w:tc>
        <w:tc>
          <w:tcPr>
            <w:tcW w:w="1559" w:type="dxa"/>
          </w:tcPr>
          <w:p w:rsidR="00C33504" w:rsidRPr="00DE67A6" w:rsidRDefault="00FB1B71" w:rsidP="00DB34D8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sym w:font="Symbol" w:char="F0D6"/>
            </w:r>
          </w:p>
        </w:tc>
        <w:tc>
          <w:tcPr>
            <w:tcW w:w="1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DE67A6" w:rsidRPr="00DE67A6" w:rsidTr="00035CD1">
        <w:tc>
          <w:tcPr>
            <w:tcW w:w="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2.</w:t>
            </w:r>
          </w:p>
        </w:tc>
        <w:tc>
          <w:tcPr>
            <w:tcW w:w="4965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Program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berhasil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running</w:t>
            </w:r>
          </w:p>
        </w:tc>
        <w:tc>
          <w:tcPr>
            <w:tcW w:w="1559" w:type="dxa"/>
          </w:tcPr>
          <w:p w:rsidR="00C33504" w:rsidRPr="00DE67A6" w:rsidRDefault="00FB1B71" w:rsidP="00DB34D8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sym w:font="Symbol" w:char="F0D6"/>
            </w:r>
          </w:p>
        </w:tc>
        <w:tc>
          <w:tcPr>
            <w:tcW w:w="1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DE67A6" w:rsidRPr="00DE67A6" w:rsidTr="00035CD1">
        <w:tc>
          <w:tcPr>
            <w:tcW w:w="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3.</w:t>
            </w:r>
          </w:p>
        </w:tc>
        <w:tc>
          <w:tcPr>
            <w:tcW w:w="4965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Program  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 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menerima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  input  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dan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menuliskan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output.</w:t>
            </w:r>
          </w:p>
        </w:tc>
        <w:tc>
          <w:tcPr>
            <w:tcW w:w="1559" w:type="dxa"/>
          </w:tcPr>
          <w:p w:rsidR="00C33504" w:rsidRPr="00DE67A6" w:rsidRDefault="00FB1B71" w:rsidP="00DB34D8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sym w:font="Symbol" w:char="F0D6"/>
            </w:r>
          </w:p>
        </w:tc>
        <w:tc>
          <w:tcPr>
            <w:tcW w:w="1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DE67A6" w:rsidRPr="00DE67A6" w:rsidTr="00035CD1">
        <w:tc>
          <w:tcPr>
            <w:tcW w:w="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4.</w:t>
            </w:r>
          </w:p>
        </w:tc>
        <w:tc>
          <w:tcPr>
            <w:tcW w:w="4965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Luaran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sudah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benar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t xml:space="preserve"> n</w:t>
            </w:r>
          </w:p>
        </w:tc>
        <w:tc>
          <w:tcPr>
            <w:tcW w:w="1559" w:type="dxa"/>
          </w:tcPr>
          <w:p w:rsidR="00C33504" w:rsidRPr="00DE67A6" w:rsidRDefault="00FB1B71" w:rsidP="00DB34D8">
            <w:pPr>
              <w:spacing w:line="276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67A6"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FFFFF"/>
              </w:rPr>
              <w:sym w:font="Symbol" w:char="F0D6"/>
            </w:r>
          </w:p>
        </w:tc>
        <w:tc>
          <w:tcPr>
            <w:tcW w:w="1559" w:type="dxa"/>
          </w:tcPr>
          <w:p w:rsidR="00C33504" w:rsidRPr="00DE67A6" w:rsidRDefault="00C33504" w:rsidP="00B05A73">
            <w:pPr>
              <w:spacing w:line="276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</w:tbl>
    <w:p w:rsidR="002C74C0" w:rsidRPr="00DE67A6" w:rsidRDefault="00B83A0B" w:rsidP="00B05A73">
      <w:p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F6084B" w:rsidRPr="00DE67A6" w:rsidRDefault="00F6084B" w:rsidP="00F6084B">
      <w:pPr>
        <w:pStyle w:val="Heading2"/>
        <w:spacing w:before="0" w:after="240"/>
        <w:ind w:firstLine="360"/>
        <w:rPr>
          <w:rFonts w:ascii="Times New Roman" w:hAnsi="Times New Roman" w:cs="Times New Roman"/>
          <w:b/>
          <w:color w:val="auto"/>
        </w:rPr>
      </w:pPr>
      <w:bookmarkStart w:id="19" w:name="_Toc30549318"/>
      <w:r w:rsidRPr="00DE67A6">
        <w:rPr>
          <w:rFonts w:ascii="Times New Roman" w:hAnsi="Times New Roman" w:cs="Times New Roman"/>
          <w:b/>
          <w:color w:val="auto"/>
        </w:rPr>
        <w:t xml:space="preserve">4.2. SPESIFIKASI </w:t>
      </w:r>
      <w:r w:rsidR="000F1019" w:rsidRPr="00DE67A6">
        <w:rPr>
          <w:rFonts w:ascii="Times New Roman" w:hAnsi="Times New Roman" w:cs="Times New Roman"/>
          <w:b/>
          <w:color w:val="auto"/>
        </w:rPr>
        <w:t>perangkat keras yang digunakan</w:t>
      </w:r>
      <w:bookmarkEnd w:id="19"/>
    </w:p>
    <w:p w:rsidR="008B76D2" w:rsidRPr="00DE67A6" w:rsidRDefault="00D63B40" w:rsidP="00B05A73">
      <w:pPr>
        <w:spacing w:line="276" w:lineRule="auto"/>
        <w:jc w:val="both"/>
        <w:rPr>
          <w:rFonts w:ascii="Times New Roman" w:hAnsi="Times New Roman" w:cs="Times New Roman"/>
          <w:noProof/>
          <w:color w:val="auto"/>
        </w:rPr>
      </w:pPr>
      <w:r w:rsidRPr="00DE67A6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77696" behindDoc="1" locked="0" layoutInCell="1" allowOverlap="1" wp14:anchorId="665117AC" wp14:editId="50062090">
            <wp:simplePos x="0" y="0"/>
            <wp:positionH relativeFrom="margin">
              <wp:posOffset>1348740</wp:posOffset>
            </wp:positionH>
            <wp:positionV relativeFrom="paragraph">
              <wp:posOffset>127000</wp:posOffset>
            </wp:positionV>
            <wp:extent cx="2788920" cy="1789430"/>
            <wp:effectExtent l="0" t="0" r="0" b="1270"/>
            <wp:wrapTight wrapText="bothSides">
              <wp:wrapPolygon edited="0">
                <wp:start x="0" y="0"/>
                <wp:lineTo x="0" y="21385"/>
                <wp:lineTo x="21393" y="21385"/>
                <wp:lineTo x="2139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7" t="34073" r="47222" b="28642"/>
                    <a:stretch/>
                  </pic:blipFill>
                  <pic:spPr bwMode="auto">
                    <a:xfrm>
                      <a:off x="0" y="0"/>
                      <a:ext cx="2788920" cy="178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76D2" w:rsidRPr="00DE67A6" w:rsidRDefault="008B76D2" w:rsidP="00B05A73">
      <w:pPr>
        <w:spacing w:line="276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8B76D2" w:rsidRPr="00DE67A6" w:rsidRDefault="008B76D2" w:rsidP="008B76D2">
      <w:pPr>
        <w:rPr>
          <w:rFonts w:ascii="Times New Roman" w:hAnsi="Times New Roman" w:cs="Times New Roman"/>
          <w:color w:val="auto"/>
          <w:sz w:val="24"/>
          <w:szCs w:val="24"/>
        </w:rPr>
      </w:pPr>
    </w:p>
    <w:p w:rsidR="008B76D2" w:rsidRPr="00DE67A6" w:rsidRDefault="008B76D2" w:rsidP="008B76D2">
      <w:pPr>
        <w:rPr>
          <w:rFonts w:ascii="Times New Roman" w:hAnsi="Times New Roman" w:cs="Times New Roman"/>
          <w:color w:val="auto"/>
          <w:sz w:val="24"/>
          <w:szCs w:val="24"/>
        </w:rPr>
      </w:pPr>
    </w:p>
    <w:p w:rsidR="008B76D2" w:rsidRPr="00DE67A6" w:rsidRDefault="008B76D2" w:rsidP="008B76D2">
      <w:pPr>
        <w:rPr>
          <w:rFonts w:ascii="Times New Roman" w:hAnsi="Times New Roman" w:cs="Times New Roman"/>
          <w:color w:val="auto"/>
          <w:sz w:val="24"/>
          <w:szCs w:val="24"/>
        </w:rPr>
      </w:pPr>
    </w:p>
    <w:p w:rsidR="00D63B40" w:rsidRPr="00DE67A6" w:rsidRDefault="00D63B40" w:rsidP="00D63B40">
      <w:pPr>
        <w:rPr>
          <w:rFonts w:ascii="Times New Roman" w:hAnsi="Times New Roman" w:cs="Times New Roman"/>
          <w:color w:val="auto"/>
          <w:sz w:val="24"/>
          <w:szCs w:val="24"/>
        </w:rPr>
      </w:pPr>
    </w:p>
    <w:p w:rsidR="00F6084B" w:rsidRPr="00DE67A6" w:rsidRDefault="008B76D2" w:rsidP="00D63B40">
      <w:pPr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DE67A6">
        <w:rPr>
          <w:rFonts w:ascii="Times New Roman" w:hAnsi="Times New Roman" w:cs="Times New Roman"/>
          <w:color w:val="auto"/>
          <w:sz w:val="24"/>
          <w:szCs w:val="24"/>
        </w:rPr>
        <w:t>Gambar</w:t>
      </w:r>
      <w:proofErr w:type="spellEnd"/>
      <w:r w:rsidRPr="00DE67A6">
        <w:rPr>
          <w:rFonts w:ascii="Times New Roman" w:hAnsi="Times New Roman" w:cs="Times New Roman"/>
          <w:color w:val="auto"/>
          <w:sz w:val="24"/>
          <w:szCs w:val="24"/>
        </w:rPr>
        <w:t xml:space="preserve"> 10. </w:t>
      </w:r>
      <w:proofErr w:type="spellStart"/>
      <w:r w:rsidR="00BD44FB" w:rsidRPr="00DE67A6">
        <w:rPr>
          <w:rFonts w:ascii="Times New Roman" w:hAnsi="Times New Roman" w:cs="Times New Roman"/>
          <w:color w:val="auto"/>
          <w:sz w:val="24"/>
          <w:szCs w:val="24"/>
        </w:rPr>
        <w:t>Spesifikasi</w:t>
      </w:r>
      <w:proofErr w:type="spellEnd"/>
      <w:r w:rsidR="00BD44FB" w:rsidRPr="00DE67A6">
        <w:rPr>
          <w:rFonts w:ascii="Times New Roman" w:hAnsi="Times New Roman" w:cs="Times New Roman"/>
          <w:color w:val="auto"/>
          <w:sz w:val="24"/>
          <w:szCs w:val="24"/>
        </w:rPr>
        <w:t xml:space="preserve"> Laptop</w:t>
      </w:r>
    </w:p>
    <w:sectPr w:rsidR="00F6084B" w:rsidRPr="00DE67A6">
      <w:footerReference w:type="defaul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A0B" w:rsidRDefault="00B83A0B" w:rsidP="00C6554A">
      <w:pPr>
        <w:spacing w:before="0" w:after="0" w:line="240" w:lineRule="auto"/>
      </w:pPr>
      <w:r>
        <w:separator/>
      </w:r>
    </w:p>
  </w:endnote>
  <w:endnote w:type="continuationSeparator" w:id="0">
    <w:p w:rsidR="00B83A0B" w:rsidRDefault="00B83A0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77014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A0B" w:rsidRDefault="00B83A0B" w:rsidP="00C6554A">
      <w:pPr>
        <w:spacing w:before="0" w:after="0" w:line="240" w:lineRule="auto"/>
      </w:pPr>
      <w:r>
        <w:separator/>
      </w:r>
    </w:p>
  </w:footnote>
  <w:footnote w:type="continuationSeparator" w:id="0">
    <w:p w:rsidR="00B83A0B" w:rsidRDefault="00B83A0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650318F"/>
    <w:multiLevelType w:val="multilevel"/>
    <w:tmpl w:val="F490C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4CC"/>
    <w:rsid w:val="000020D4"/>
    <w:rsid w:val="00007D07"/>
    <w:rsid w:val="00010BBC"/>
    <w:rsid w:val="000148B8"/>
    <w:rsid w:val="00015CD7"/>
    <w:rsid w:val="00024471"/>
    <w:rsid w:val="00024A1E"/>
    <w:rsid w:val="00033A28"/>
    <w:rsid w:val="00035CD1"/>
    <w:rsid w:val="00036631"/>
    <w:rsid w:val="00036F2F"/>
    <w:rsid w:val="000422D4"/>
    <w:rsid w:val="00057FB6"/>
    <w:rsid w:val="00065861"/>
    <w:rsid w:val="00065A1B"/>
    <w:rsid w:val="000704F8"/>
    <w:rsid w:val="00070E83"/>
    <w:rsid w:val="000710F5"/>
    <w:rsid w:val="00072DFF"/>
    <w:rsid w:val="00081488"/>
    <w:rsid w:val="00083391"/>
    <w:rsid w:val="000850E5"/>
    <w:rsid w:val="000947B2"/>
    <w:rsid w:val="00096873"/>
    <w:rsid w:val="00097CDF"/>
    <w:rsid w:val="000A4248"/>
    <w:rsid w:val="000A4F3C"/>
    <w:rsid w:val="000B2B2C"/>
    <w:rsid w:val="000B360B"/>
    <w:rsid w:val="000B668C"/>
    <w:rsid w:val="000B7621"/>
    <w:rsid w:val="000C03C9"/>
    <w:rsid w:val="000C0579"/>
    <w:rsid w:val="000C3073"/>
    <w:rsid w:val="000C7E2E"/>
    <w:rsid w:val="000D2741"/>
    <w:rsid w:val="000D6DB1"/>
    <w:rsid w:val="000E0D51"/>
    <w:rsid w:val="000E0DF1"/>
    <w:rsid w:val="000E159C"/>
    <w:rsid w:val="000E1C8C"/>
    <w:rsid w:val="000E667A"/>
    <w:rsid w:val="000F0337"/>
    <w:rsid w:val="000F1019"/>
    <w:rsid w:val="000F2F39"/>
    <w:rsid w:val="000F30DE"/>
    <w:rsid w:val="000F6E2B"/>
    <w:rsid w:val="0010536E"/>
    <w:rsid w:val="00110C45"/>
    <w:rsid w:val="001130BB"/>
    <w:rsid w:val="00114428"/>
    <w:rsid w:val="001205CD"/>
    <w:rsid w:val="00120C9D"/>
    <w:rsid w:val="00124BFA"/>
    <w:rsid w:val="0012606A"/>
    <w:rsid w:val="00127E4C"/>
    <w:rsid w:val="00130C1E"/>
    <w:rsid w:val="00134735"/>
    <w:rsid w:val="00140656"/>
    <w:rsid w:val="00154A75"/>
    <w:rsid w:val="001562CD"/>
    <w:rsid w:val="00160E9F"/>
    <w:rsid w:val="001646A6"/>
    <w:rsid w:val="00166D93"/>
    <w:rsid w:val="0017247A"/>
    <w:rsid w:val="00173A87"/>
    <w:rsid w:val="00175AEB"/>
    <w:rsid w:val="0018659B"/>
    <w:rsid w:val="0018667B"/>
    <w:rsid w:val="001874B1"/>
    <w:rsid w:val="00192424"/>
    <w:rsid w:val="00193393"/>
    <w:rsid w:val="0019348D"/>
    <w:rsid w:val="001944F7"/>
    <w:rsid w:val="001A67B1"/>
    <w:rsid w:val="001B3E96"/>
    <w:rsid w:val="001E24F5"/>
    <w:rsid w:val="001E2D08"/>
    <w:rsid w:val="001E7BB5"/>
    <w:rsid w:val="001F02D2"/>
    <w:rsid w:val="001F07D1"/>
    <w:rsid w:val="001F498A"/>
    <w:rsid w:val="001F5CC8"/>
    <w:rsid w:val="001F7D9D"/>
    <w:rsid w:val="002021C5"/>
    <w:rsid w:val="00204B4F"/>
    <w:rsid w:val="002109DE"/>
    <w:rsid w:val="00210F76"/>
    <w:rsid w:val="002135C0"/>
    <w:rsid w:val="002141F1"/>
    <w:rsid w:val="00214355"/>
    <w:rsid w:val="002178C0"/>
    <w:rsid w:val="00222659"/>
    <w:rsid w:val="00225AAB"/>
    <w:rsid w:val="00226002"/>
    <w:rsid w:val="002321E5"/>
    <w:rsid w:val="00234C63"/>
    <w:rsid w:val="002429D0"/>
    <w:rsid w:val="00246A23"/>
    <w:rsid w:val="00250DF9"/>
    <w:rsid w:val="00252017"/>
    <w:rsid w:val="002554CD"/>
    <w:rsid w:val="00256B6F"/>
    <w:rsid w:val="00260D8B"/>
    <w:rsid w:val="00262944"/>
    <w:rsid w:val="00267051"/>
    <w:rsid w:val="002670AE"/>
    <w:rsid w:val="00267395"/>
    <w:rsid w:val="002750BA"/>
    <w:rsid w:val="00276A40"/>
    <w:rsid w:val="00276C51"/>
    <w:rsid w:val="00277F11"/>
    <w:rsid w:val="00280C90"/>
    <w:rsid w:val="00283AB7"/>
    <w:rsid w:val="00283C54"/>
    <w:rsid w:val="00290DD4"/>
    <w:rsid w:val="00293644"/>
    <w:rsid w:val="00293B83"/>
    <w:rsid w:val="002951CA"/>
    <w:rsid w:val="00295379"/>
    <w:rsid w:val="00295501"/>
    <w:rsid w:val="00295B7C"/>
    <w:rsid w:val="002A4E0A"/>
    <w:rsid w:val="002B09A6"/>
    <w:rsid w:val="002B4294"/>
    <w:rsid w:val="002B7403"/>
    <w:rsid w:val="002C048A"/>
    <w:rsid w:val="002C083A"/>
    <w:rsid w:val="002C12B8"/>
    <w:rsid w:val="002C2671"/>
    <w:rsid w:val="002C3B08"/>
    <w:rsid w:val="002C3CE7"/>
    <w:rsid w:val="002C4A79"/>
    <w:rsid w:val="002C4DCB"/>
    <w:rsid w:val="002C4E23"/>
    <w:rsid w:val="002C7E11"/>
    <w:rsid w:val="002D0249"/>
    <w:rsid w:val="002D0E2E"/>
    <w:rsid w:val="002D3441"/>
    <w:rsid w:val="002D5096"/>
    <w:rsid w:val="002D73F5"/>
    <w:rsid w:val="002D7CBC"/>
    <w:rsid w:val="002E5397"/>
    <w:rsid w:val="002F0DB7"/>
    <w:rsid w:val="002F766C"/>
    <w:rsid w:val="002F77A2"/>
    <w:rsid w:val="002F794C"/>
    <w:rsid w:val="0030250E"/>
    <w:rsid w:val="00302F0F"/>
    <w:rsid w:val="003037D3"/>
    <w:rsid w:val="00303A56"/>
    <w:rsid w:val="0030553C"/>
    <w:rsid w:val="00312DFD"/>
    <w:rsid w:val="00314098"/>
    <w:rsid w:val="003146B0"/>
    <w:rsid w:val="00314D5C"/>
    <w:rsid w:val="00316BBD"/>
    <w:rsid w:val="00320C6D"/>
    <w:rsid w:val="00322CC5"/>
    <w:rsid w:val="003234A4"/>
    <w:rsid w:val="0033038C"/>
    <w:rsid w:val="00333A0F"/>
    <w:rsid w:val="00333D0D"/>
    <w:rsid w:val="00334061"/>
    <w:rsid w:val="00342010"/>
    <w:rsid w:val="003425C1"/>
    <w:rsid w:val="00350B04"/>
    <w:rsid w:val="00355ECF"/>
    <w:rsid w:val="00357793"/>
    <w:rsid w:val="003664EF"/>
    <w:rsid w:val="003736FF"/>
    <w:rsid w:val="0037371F"/>
    <w:rsid w:val="0037539E"/>
    <w:rsid w:val="003801A3"/>
    <w:rsid w:val="0039385B"/>
    <w:rsid w:val="00393ABB"/>
    <w:rsid w:val="00394E05"/>
    <w:rsid w:val="003A07F7"/>
    <w:rsid w:val="003A24B3"/>
    <w:rsid w:val="003A386D"/>
    <w:rsid w:val="003A7E3E"/>
    <w:rsid w:val="003B27B2"/>
    <w:rsid w:val="003B3AA1"/>
    <w:rsid w:val="003B4C15"/>
    <w:rsid w:val="003B50FD"/>
    <w:rsid w:val="003B7DFC"/>
    <w:rsid w:val="003C26E1"/>
    <w:rsid w:val="003C6511"/>
    <w:rsid w:val="003D167B"/>
    <w:rsid w:val="003D375F"/>
    <w:rsid w:val="003D6110"/>
    <w:rsid w:val="003D7FD4"/>
    <w:rsid w:val="003E0417"/>
    <w:rsid w:val="003E0F58"/>
    <w:rsid w:val="003F32CD"/>
    <w:rsid w:val="003F59CF"/>
    <w:rsid w:val="003F7619"/>
    <w:rsid w:val="00405010"/>
    <w:rsid w:val="0041077B"/>
    <w:rsid w:val="00411958"/>
    <w:rsid w:val="00411E7B"/>
    <w:rsid w:val="00413C40"/>
    <w:rsid w:val="00414B6E"/>
    <w:rsid w:val="00414EF0"/>
    <w:rsid w:val="0041549E"/>
    <w:rsid w:val="00422781"/>
    <w:rsid w:val="00423BDF"/>
    <w:rsid w:val="00433122"/>
    <w:rsid w:val="00437F21"/>
    <w:rsid w:val="004431A0"/>
    <w:rsid w:val="004431A8"/>
    <w:rsid w:val="00443F35"/>
    <w:rsid w:val="00454983"/>
    <w:rsid w:val="00454E8D"/>
    <w:rsid w:val="004554E1"/>
    <w:rsid w:val="004576F0"/>
    <w:rsid w:val="00463AEC"/>
    <w:rsid w:val="00467994"/>
    <w:rsid w:val="004766A4"/>
    <w:rsid w:val="004811EF"/>
    <w:rsid w:val="00484057"/>
    <w:rsid w:val="0049040A"/>
    <w:rsid w:val="004914DC"/>
    <w:rsid w:val="0049531C"/>
    <w:rsid w:val="0049535D"/>
    <w:rsid w:val="00496A2E"/>
    <w:rsid w:val="004A2AD5"/>
    <w:rsid w:val="004A7E64"/>
    <w:rsid w:val="004B14F0"/>
    <w:rsid w:val="004C049F"/>
    <w:rsid w:val="004C0C4E"/>
    <w:rsid w:val="004C5695"/>
    <w:rsid w:val="004D0E34"/>
    <w:rsid w:val="004D204D"/>
    <w:rsid w:val="004E0CA2"/>
    <w:rsid w:val="004E14CB"/>
    <w:rsid w:val="004E29F5"/>
    <w:rsid w:val="004E2B75"/>
    <w:rsid w:val="004E3B78"/>
    <w:rsid w:val="004E7EB3"/>
    <w:rsid w:val="004F073D"/>
    <w:rsid w:val="004F19FE"/>
    <w:rsid w:val="004F1CBA"/>
    <w:rsid w:val="004F1DD5"/>
    <w:rsid w:val="004F6771"/>
    <w:rsid w:val="005000E2"/>
    <w:rsid w:val="00501053"/>
    <w:rsid w:val="00507466"/>
    <w:rsid w:val="00510077"/>
    <w:rsid w:val="00510389"/>
    <w:rsid w:val="00515951"/>
    <w:rsid w:val="00515DA6"/>
    <w:rsid w:val="00517A9B"/>
    <w:rsid w:val="0052051E"/>
    <w:rsid w:val="00520E55"/>
    <w:rsid w:val="005221CD"/>
    <w:rsid w:val="00523960"/>
    <w:rsid w:val="0052497E"/>
    <w:rsid w:val="00532670"/>
    <w:rsid w:val="00532BB6"/>
    <w:rsid w:val="005359AB"/>
    <w:rsid w:val="005361CE"/>
    <w:rsid w:val="00536294"/>
    <w:rsid w:val="00543ECB"/>
    <w:rsid w:val="00551F43"/>
    <w:rsid w:val="0055250D"/>
    <w:rsid w:val="005537EF"/>
    <w:rsid w:val="005557AB"/>
    <w:rsid w:val="00555CB7"/>
    <w:rsid w:val="00556365"/>
    <w:rsid w:val="0056310A"/>
    <w:rsid w:val="0056398B"/>
    <w:rsid w:val="00565D82"/>
    <w:rsid w:val="00566E15"/>
    <w:rsid w:val="00571F74"/>
    <w:rsid w:val="0057204D"/>
    <w:rsid w:val="0057218C"/>
    <w:rsid w:val="00572696"/>
    <w:rsid w:val="005805AD"/>
    <w:rsid w:val="00583DB9"/>
    <w:rsid w:val="005851C4"/>
    <w:rsid w:val="00587C5A"/>
    <w:rsid w:val="00591157"/>
    <w:rsid w:val="005919A5"/>
    <w:rsid w:val="00591AA1"/>
    <w:rsid w:val="00597D9F"/>
    <w:rsid w:val="005C3634"/>
    <w:rsid w:val="005C4E3F"/>
    <w:rsid w:val="005C4F17"/>
    <w:rsid w:val="005C674C"/>
    <w:rsid w:val="005C73E2"/>
    <w:rsid w:val="005C7930"/>
    <w:rsid w:val="005C7CAD"/>
    <w:rsid w:val="005E19EA"/>
    <w:rsid w:val="005E3E7C"/>
    <w:rsid w:val="005E4305"/>
    <w:rsid w:val="005E4AC8"/>
    <w:rsid w:val="005F0334"/>
    <w:rsid w:val="005F7A7E"/>
    <w:rsid w:val="006016C6"/>
    <w:rsid w:val="006049BE"/>
    <w:rsid w:val="00606D75"/>
    <w:rsid w:val="00610D95"/>
    <w:rsid w:val="00612B8C"/>
    <w:rsid w:val="00616795"/>
    <w:rsid w:val="00617D4C"/>
    <w:rsid w:val="00624CB7"/>
    <w:rsid w:val="00624D6A"/>
    <w:rsid w:val="00626BA5"/>
    <w:rsid w:val="00627B3A"/>
    <w:rsid w:val="00635CC4"/>
    <w:rsid w:val="0064407A"/>
    <w:rsid w:val="00644C5F"/>
    <w:rsid w:val="00651B13"/>
    <w:rsid w:val="00660409"/>
    <w:rsid w:val="00662A89"/>
    <w:rsid w:val="006639A5"/>
    <w:rsid w:val="00676095"/>
    <w:rsid w:val="006809E0"/>
    <w:rsid w:val="00681120"/>
    <w:rsid w:val="00691EE0"/>
    <w:rsid w:val="00693374"/>
    <w:rsid w:val="006934C1"/>
    <w:rsid w:val="00697AE8"/>
    <w:rsid w:val="006A26EB"/>
    <w:rsid w:val="006A3CE7"/>
    <w:rsid w:val="006B0113"/>
    <w:rsid w:val="006B25C2"/>
    <w:rsid w:val="006B7D0E"/>
    <w:rsid w:val="006C151E"/>
    <w:rsid w:val="006C4140"/>
    <w:rsid w:val="006C497B"/>
    <w:rsid w:val="006D492C"/>
    <w:rsid w:val="006D49CC"/>
    <w:rsid w:val="006D5D51"/>
    <w:rsid w:val="006D714B"/>
    <w:rsid w:val="006E0CF6"/>
    <w:rsid w:val="006E0DBD"/>
    <w:rsid w:val="006E2B8E"/>
    <w:rsid w:val="006E3021"/>
    <w:rsid w:val="006E3CF9"/>
    <w:rsid w:val="006E5048"/>
    <w:rsid w:val="006E64E4"/>
    <w:rsid w:val="006E6D57"/>
    <w:rsid w:val="006E6DF7"/>
    <w:rsid w:val="00702325"/>
    <w:rsid w:val="00702727"/>
    <w:rsid w:val="00702ACA"/>
    <w:rsid w:val="00710B28"/>
    <w:rsid w:val="0071109F"/>
    <w:rsid w:val="00711378"/>
    <w:rsid w:val="0071399E"/>
    <w:rsid w:val="00715175"/>
    <w:rsid w:val="00716308"/>
    <w:rsid w:val="0071750D"/>
    <w:rsid w:val="00723A03"/>
    <w:rsid w:val="007242DA"/>
    <w:rsid w:val="00725F32"/>
    <w:rsid w:val="0073075E"/>
    <w:rsid w:val="00732602"/>
    <w:rsid w:val="007335DB"/>
    <w:rsid w:val="007438D4"/>
    <w:rsid w:val="0075176D"/>
    <w:rsid w:val="00756E9B"/>
    <w:rsid w:val="007601D1"/>
    <w:rsid w:val="00761AE9"/>
    <w:rsid w:val="007676A9"/>
    <w:rsid w:val="0077402F"/>
    <w:rsid w:val="00777ADC"/>
    <w:rsid w:val="00777CDA"/>
    <w:rsid w:val="007821A5"/>
    <w:rsid w:val="0078355B"/>
    <w:rsid w:val="00784082"/>
    <w:rsid w:val="007928BC"/>
    <w:rsid w:val="00792EF1"/>
    <w:rsid w:val="00794639"/>
    <w:rsid w:val="0079642E"/>
    <w:rsid w:val="00797535"/>
    <w:rsid w:val="007A01ED"/>
    <w:rsid w:val="007A0287"/>
    <w:rsid w:val="007A548B"/>
    <w:rsid w:val="007B61B3"/>
    <w:rsid w:val="007D5978"/>
    <w:rsid w:val="007D62E5"/>
    <w:rsid w:val="007E16D1"/>
    <w:rsid w:val="007E30F5"/>
    <w:rsid w:val="007E635D"/>
    <w:rsid w:val="007E79B7"/>
    <w:rsid w:val="007E7CD6"/>
    <w:rsid w:val="007F1A09"/>
    <w:rsid w:val="007F202C"/>
    <w:rsid w:val="007F3194"/>
    <w:rsid w:val="00800D47"/>
    <w:rsid w:val="00814322"/>
    <w:rsid w:val="00815DD2"/>
    <w:rsid w:val="00824485"/>
    <w:rsid w:val="00824DFC"/>
    <w:rsid w:val="008268A1"/>
    <w:rsid w:val="0083745D"/>
    <w:rsid w:val="00843FCC"/>
    <w:rsid w:val="00844B4F"/>
    <w:rsid w:val="008462DD"/>
    <w:rsid w:val="00850084"/>
    <w:rsid w:val="008519F3"/>
    <w:rsid w:val="00856DD1"/>
    <w:rsid w:val="00860020"/>
    <w:rsid w:val="00863361"/>
    <w:rsid w:val="008634C0"/>
    <w:rsid w:val="00867871"/>
    <w:rsid w:val="00867A3C"/>
    <w:rsid w:val="00874732"/>
    <w:rsid w:val="008761C4"/>
    <w:rsid w:val="00877014"/>
    <w:rsid w:val="00883C02"/>
    <w:rsid w:val="008935EE"/>
    <w:rsid w:val="00896D83"/>
    <w:rsid w:val="008A61D1"/>
    <w:rsid w:val="008A66ED"/>
    <w:rsid w:val="008B09F4"/>
    <w:rsid w:val="008B2149"/>
    <w:rsid w:val="008B44CA"/>
    <w:rsid w:val="008B6767"/>
    <w:rsid w:val="008B76D2"/>
    <w:rsid w:val="008C1391"/>
    <w:rsid w:val="008C6648"/>
    <w:rsid w:val="008D4A9D"/>
    <w:rsid w:val="008D587A"/>
    <w:rsid w:val="008D5B5B"/>
    <w:rsid w:val="008E078A"/>
    <w:rsid w:val="008E2801"/>
    <w:rsid w:val="008E4634"/>
    <w:rsid w:val="008F0D1B"/>
    <w:rsid w:val="008F2162"/>
    <w:rsid w:val="008F3600"/>
    <w:rsid w:val="008F53E8"/>
    <w:rsid w:val="008F562F"/>
    <w:rsid w:val="00902410"/>
    <w:rsid w:val="00911F66"/>
    <w:rsid w:val="00913098"/>
    <w:rsid w:val="009143D9"/>
    <w:rsid w:val="00920CC7"/>
    <w:rsid w:val="00921BA1"/>
    <w:rsid w:val="00927DCE"/>
    <w:rsid w:val="00931C19"/>
    <w:rsid w:val="00933990"/>
    <w:rsid w:val="0093407E"/>
    <w:rsid w:val="00935D09"/>
    <w:rsid w:val="00943D18"/>
    <w:rsid w:val="0095337A"/>
    <w:rsid w:val="00956BDC"/>
    <w:rsid w:val="00962FF6"/>
    <w:rsid w:val="00972ABF"/>
    <w:rsid w:val="00972AF2"/>
    <w:rsid w:val="009738F9"/>
    <w:rsid w:val="00981ED2"/>
    <w:rsid w:val="00985B07"/>
    <w:rsid w:val="009876E9"/>
    <w:rsid w:val="00991596"/>
    <w:rsid w:val="0099500D"/>
    <w:rsid w:val="00995C16"/>
    <w:rsid w:val="00995F5B"/>
    <w:rsid w:val="009A06C5"/>
    <w:rsid w:val="009A09FE"/>
    <w:rsid w:val="009A6AAE"/>
    <w:rsid w:val="009C3171"/>
    <w:rsid w:val="009D4475"/>
    <w:rsid w:val="009D6A8F"/>
    <w:rsid w:val="009F2B8C"/>
    <w:rsid w:val="009F391B"/>
    <w:rsid w:val="009F39BB"/>
    <w:rsid w:val="009F44B4"/>
    <w:rsid w:val="009F4D73"/>
    <w:rsid w:val="00A02FE9"/>
    <w:rsid w:val="00A120E1"/>
    <w:rsid w:val="00A14131"/>
    <w:rsid w:val="00A15866"/>
    <w:rsid w:val="00A23948"/>
    <w:rsid w:val="00A240E4"/>
    <w:rsid w:val="00A3406C"/>
    <w:rsid w:val="00A35C37"/>
    <w:rsid w:val="00A36229"/>
    <w:rsid w:val="00A40F07"/>
    <w:rsid w:val="00A42223"/>
    <w:rsid w:val="00A42D7A"/>
    <w:rsid w:val="00A474AC"/>
    <w:rsid w:val="00A539B4"/>
    <w:rsid w:val="00A540BF"/>
    <w:rsid w:val="00A62A46"/>
    <w:rsid w:val="00A62A82"/>
    <w:rsid w:val="00A7010C"/>
    <w:rsid w:val="00A72509"/>
    <w:rsid w:val="00A730E8"/>
    <w:rsid w:val="00A77138"/>
    <w:rsid w:val="00A81003"/>
    <w:rsid w:val="00A82F8D"/>
    <w:rsid w:val="00A858DC"/>
    <w:rsid w:val="00A90F92"/>
    <w:rsid w:val="00A95272"/>
    <w:rsid w:val="00A9530F"/>
    <w:rsid w:val="00AA092D"/>
    <w:rsid w:val="00AB113D"/>
    <w:rsid w:val="00AB69BD"/>
    <w:rsid w:val="00AC27CD"/>
    <w:rsid w:val="00AC2944"/>
    <w:rsid w:val="00AC579E"/>
    <w:rsid w:val="00AD02A4"/>
    <w:rsid w:val="00AD23B3"/>
    <w:rsid w:val="00AD32F3"/>
    <w:rsid w:val="00AD7308"/>
    <w:rsid w:val="00AE5B8E"/>
    <w:rsid w:val="00AF06D7"/>
    <w:rsid w:val="00AF1F68"/>
    <w:rsid w:val="00AF204D"/>
    <w:rsid w:val="00AF71A6"/>
    <w:rsid w:val="00B0120F"/>
    <w:rsid w:val="00B02ADC"/>
    <w:rsid w:val="00B05A37"/>
    <w:rsid w:val="00B05A73"/>
    <w:rsid w:val="00B10B0F"/>
    <w:rsid w:val="00B10B16"/>
    <w:rsid w:val="00B10F99"/>
    <w:rsid w:val="00B111E9"/>
    <w:rsid w:val="00B11302"/>
    <w:rsid w:val="00B116D9"/>
    <w:rsid w:val="00B11755"/>
    <w:rsid w:val="00B17CBA"/>
    <w:rsid w:val="00B2016D"/>
    <w:rsid w:val="00B27469"/>
    <w:rsid w:val="00B3008C"/>
    <w:rsid w:val="00B33598"/>
    <w:rsid w:val="00B3578D"/>
    <w:rsid w:val="00B41514"/>
    <w:rsid w:val="00B42721"/>
    <w:rsid w:val="00B42C61"/>
    <w:rsid w:val="00B43987"/>
    <w:rsid w:val="00B460E7"/>
    <w:rsid w:val="00B47B99"/>
    <w:rsid w:val="00B6025C"/>
    <w:rsid w:val="00B6483F"/>
    <w:rsid w:val="00B65689"/>
    <w:rsid w:val="00B65D3F"/>
    <w:rsid w:val="00B71FE4"/>
    <w:rsid w:val="00B73608"/>
    <w:rsid w:val="00B73C7C"/>
    <w:rsid w:val="00B77A52"/>
    <w:rsid w:val="00B77FF6"/>
    <w:rsid w:val="00B82D34"/>
    <w:rsid w:val="00B83A0B"/>
    <w:rsid w:val="00B84494"/>
    <w:rsid w:val="00BA0772"/>
    <w:rsid w:val="00BA1144"/>
    <w:rsid w:val="00BA1812"/>
    <w:rsid w:val="00BB0434"/>
    <w:rsid w:val="00BB0D2A"/>
    <w:rsid w:val="00BB1156"/>
    <w:rsid w:val="00BB5254"/>
    <w:rsid w:val="00BD26F8"/>
    <w:rsid w:val="00BD2F5C"/>
    <w:rsid w:val="00BD44FB"/>
    <w:rsid w:val="00BD4B18"/>
    <w:rsid w:val="00BD5059"/>
    <w:rsid w:val="00BD6D01"/>
    <w:rsid w:val="00BF2FAD"/>
    <w:rsid w:val="00BF679A"/>
    <w:rsid w:val="00BF782C"/>
    <w:rsid w:val="00C016A3"/>
    <w:rsid w:val="00C04860"/>
    <w:rsid w:val="00C05616"/>
    <w:rsid w:val="00C07A63"/>
    <w:rsid w:val="00C11433"/>
    <w:rsid w:val="00C15960"/>
    <w:rsid w:val="00C21BB4"/>
    <w:rsid w:val="00C23144"/>
    <w:rsid w:val="00C23365"/>
    <w:rsid w:val="00C3169F"/>
    <w:rsid w:val="00C33504"/>
    <w:rsid w:val="00C36B93"/>
    <w:rsid w:val="00C4141D"/>
    <w:rsid w:val="00C550C9"/>
    <w:rsid w:val="00C56D26"/>
    <w:rsid w:val="00C605CC"/>
    <w:rsid w:val="00C637F5"/>
    <w:rsid w:val="00C6554A"/>
    <w:rsid w:val="00C700D3"/>
    <w:rsid w:val="00C7247F"/>
    <w:rsid w:val="00C76194"/>
    <w:rsid w:val="00C80378"/>
    <w:rsid w:val="00C82CF7"/>
    <w:rsid w:val="00C86DDD"/>
    <w:rsid w:val="00C952D8"/>
    <w:rsid w:val="00C95EDF"/>
    <w:rsid w:val="00C97321"/>
    <w:rsid w:val="00CA05D3"/>
    <w:rsid w:val="00CA561A"/>
    <w:rsid w:val="00CA6D82"/>
    <w:rsid w:val="00CA7D27"/>
    <w:rsid w:val="00CB204D"/>
    <w:rsid w:val="00CC65F9"/>
    <w:rsid w:val="00CD09C5"/>
    <w:rsid w:val="00CD1EBC"/>
    <w:rsid w:val="00CD3C7F"/>
    <w:rsid w:val="00CD4021"/>
    <w:rsid w:val="00CE0FA2"/>
    <w:rsid w:val="00CE13BB"/>
    <w:rsid w:val="00CE244E"/>
    <w:rsid w:val="00CE362B"/>
    <w:rsid w:val="00CE4651"/>
    <w:rsid w:val="00CE6C49"/>
    <w:rsid w:val="00CE75EB"/>
    <w:rsid w:val="00CF55C4"/>
    <w:rsid w:val="00D003C4"/>
    <w:rsid w:val="00D01915"/>
    <w:rsid w:val="00D01A29"/>
    <w:rsid w:val="00D01A6F"/>
    <w:rsid w:val="00D02D0D"/>
    <w:rsid w:val="00D063C8"/>
    <w:rsid w:val="00D07E4B"/>
    <w:rsid w:val="00D130CE"/>
    <w:rsid w:val="00D15A48"/>
    <w:rsid w:val="00D26F5E"/>
    <w:rsid w:val="00D37B7A"/>
    <w:rsid w:val="00D43BE1"/>
    <w:rsid w:val="00D4723D"/>
    <w:rsid w:val="00D474CD"/>
    <w:rsid w:val="00D50970"/>
    <w:rsid w:val="00D50D06"/>
    <w:rsid w:val="00D5263C"/>
    <w:rsid w:val="00D544F9"/>
    <w:rsid w:val="00D573E3"/>
    <w:rsid w:val="00D63B40"/>
    <w:rsid w:val="00D6785C"/>
    <w:rsid w:val="00D7451C"/>
    <w:rsid w:val="00D7584B"/>
    <w:rsid w:val="00D9139D"/>
    <w:rsid w:val="00D93476"/>
    <w:rsid w:val="00D94DD7"/>
    <w:rsid w:val="00DA14E1"/>
    <w:rsid w:val="00DA3580"/>
    <w:rsid w:val="00DA38E1"/>
    <w:rsid w:val="00DA3D0E"/>
    <w:rsid w:val="00DA4A03"/>
    <w:rsid w:val="00DA5107"/>
    <w:rsid w:val="00DA5614"/>
    <w:rsid w:val="00DA609D"/>
    <w:rsid w:val="00DB0E61"/>
    <w:rsid w:val="00DB34D8"/>
    <w:rsid w:val="00DB5741"/>
    <w:rsid w:val="00DC1F38"/>
    <w:rsid w:val="00DD778D"/>
    <w:rsid w:val="00DE0696"/>
    <w:rsid w:val="00DE26C2"/>
    <w:rsid w:val="00DE497F"/>
    <w:rsid w:val="00DE4B43"/>
    <w:rsid w:val="00DE67A6"/>
    <w:rsid w:val="00DF589B"/>
    <w:rsid w:val="00E0037B"/>
    <w:rsid w:val="00E0259C"/>
    <w:rsid w:val="00E0587C"/>
    <w:rsid w:val="00E077B1"/>
    <w:rsid w:val="00E16112"/>
    <w:rsid w:val="00E2147C"/>
    <w:rsid w:val="00E24224"/>
    <w:rsid w:val="00E24A7D"/>
    <w:rsid w:val="00E2523D"/>
    <w:rsid w:val="00E2656F"/>
    <w:rsid w:val="00E349DF"/>
    <w:rsid w:val="00E34E95"/>
    <w:rsid w:val="00E3722F"/>
    <w:rsid w:val="00E42342"/>
    <w:rsid w:val="00E45A1C"/>
    <w:rsid w:val="00E524CC"/>
    <w:rsid w:val="00E55539"/>
    <w:rsid w:val="00E614CA"/>
    <w:rsid w:val="00E716D4"/>
    <w:rsid w:val="00E82AB5"/>
    <w:rsid w:val="00E83284"/>
    <w:rsid w:val="00E85FFB"/>
    <w:rsid w:val="00E90EB8"/>
    <w:rsid w:val="00E93970"/>
    <w:rsid w:val="00E93C81"/>
    <w:rsid w:val="00E965F1"/>
    <w:rsid w:val="00EA0EDC"/>
    <w:rsid w:val="00EA4CB6"/>
    <w:rsid w:val="00EA4DA0"/>
    <w:rsid w:val="00EA6231"/>
    <w:rsid w:val="00EB6451"/>
    <w:rsid w:val="00EC1517"/>
    <w:rsid w:val="00ED399A"/>
    <w:rsid w:val="00ED7C44"/>
    <w:rsid w:val="00EE01EE"/>
    <w:rsid w:val="00EE199E"/>
    <w:rsid w:val="00EE1E41"/>
    <w:rsid w:val="00EE248B"/>
    <w:rsid w:val="00EE3A80"/>
    <w:rsid w:val="00EE56CF"/>
    <w:rsid w:val="00EE5DB2"/>
    <w:rsid w:val="00EE78B8"/>
    <w:rsid w:val="00EF0A23"/>
    <w:rsid w:val="00EF1BDA"/>
    <w:rsid w:val="00EF52B6"/>
    <w:rsid w:val="00F04193"/>
    <w:rsid w:val="00F05071"/>
    <w:rsid w:val="00F06298"/>
    <w:rsid w:val="00F069E4"/>
    <w:rsid w:val="00F16420"/>
    <w:rsid w:val="00F212DD"/>
    <w:rsid w:val="00F314B8"/>
    <w:rsid w:val="00F46C6D"/>
    <w:rsid w:val="00F4708D"/>
    <w:rsid w:val="00F50B97"/>
    <w:rsid w:val="00F547E0"/>
    <w:rsid w:val="00F56773"/>
    <w:rsid w:val="00F6084B"/>
    <w:rsid w:val="00F642A3"/>
    <w:rsid w:val="00F6455D"/>
    <w:rsid w:val="00F65F87"/>
    <w:rsid w:val="00F66F74"/>
    <w:rsid w:val="00F715AB"/>
    <w:rsid w:val="00F727CF"/>
    <w:rsid w:val="00F72AF5"/>
    <w:rsid w:val="00F72E35"/>
    <w:rsid w:val="00F74ABB"/>
    <w:rsid w:val="00F74B5F"/>
    <w:rsid w:val="00F9261D"/>
    <w:rsid w:val="00F93F7D"/>
    <w:rsid w:val="00F9638F"/>
    <w:rsid w:val="00FA040C"/>
    <w:rsid w:val="00FA0533"/>
    <w:rsid w:val="00FA088C"/>
    <w:rsid w:val="00FA23C9"/>
    <w:rsid w:val="00FA2A71"/>
    <w:rsid w:val="00FB1B71"/>
    <w:rsid w:val="00FB37C4"/>
    <w:rsid w:val="00FB41D1"/>
    <w:rsid w:val="00FB7A75"/>
    <w:rsid w:val="00FB7F42"/>
    <w:rsid w:val="00FC2010"/>
    <w:rsid w:val="00FC2C09"/>
    <w:rsid w:val="00FC4613"/>
    <w:rsid w:val="00FD0AD2"/>
    <w:rsid w:val="00FE049A"/>
    <w:rsid w:val="00FF52A5"/>
    <w:rsid w:val="00FF6FF0"/>
    <w:rsid w:val="00FF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1DAD8B-4AEB-41A0-B4FD-77416FF8F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TableGrid">
    <w:name w:val="Table Grid"/>
    <w:basedOn w:val="TableNormal"/>
    <w:uiPriority w:val="39"/>
    <w:rsid w:val="0011442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0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id-ID" w:eastAsia="zh-CN"/>
    </w:rPr>
  </w:style>
  <w:style w:type="character" w:customStyle="1" w:styleId="apple-tab-span">
    <w:name w:val="apple-tab-span"/>
    <w:basedOn w:val="DefaultParagraphFont"/>
    <w:rsid w:val="00250DF9"/>
  </w:style>
  <w:style w:type="paragraph" w:styleId="TOCHeading">
    <w:name w:val="TOC Heading"/>
    <w:basedOn w:val="Heading1"/>
    <w:next w:val="Normal"/>
    <w:uiPriority w:val="39"/>
    <w:unhideWhenUsed/>
    <w:qFormat/>
    <w:rsid w:val="00B05A37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05A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5A3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3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A2931-553D-4C98-96C8-41328C461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342</TotalTime>
  <Pages>1</Pages>
  <Words>1282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Jones Napoleon Autumn</cp:lastModifiedBy>
  <cp:revision>1259</cp:revision>
  <cp:lastPrinted>2020-01-21T18:44:00Z</cp:lastPrinted>
  <dcterms:created xsi:type="dcterms:W3CDTF">2020-01-20T19:02:00Z</dcterms:created>
  <dcterms:modified xsi:type="dcterms:W3CDTF">2020-01-21T18:45:00Z</dcterms:modified>
</cp:coreProperties>
</file>